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2A95A" w14:textId="77777777" w:rsidR="00C767A6" w:rsidRDefault="00C767A6"/>
    <w:p w14:paraId="277FFBA8" w14:textId="77777777" w:rsidR="00C767A6" w:rsidRDefault="00C767A6"/>
    <w:p w14:paraId="5EF5DCFB" w14:textId="77777777" w:rsidR="00C767A6" w:rsidRDefault="00C767A6"/>
    <w:p w14:paraId="306BAFE3" w14:textId="77777777" w:rsidR="00C767A6" w:rsidRDefault="00C767A6"/>
    <w:p w14:paraId="04F25919" w14:textId="77777777" w:rsidR="00C767A6" w:rsidRDefault="00C767A6"/>
    <w:p w14:paraId="1820F250" w14:textId="77777777" w:rsidR="00C767A6" w:rsidRDefault="00C767A6"/>
    <w:p w14:paraId="6E90BF83" w14:textId="77777777" w:rsidR="00C767A6" w:rsidRDefault="00C767A6"/>
    <w:p w14:paraId="77FCDAE0" w14:textId="77777777" w:rsidR="00C767A6" w:rsidRDefault="00C767A6"/>
    <w:p w14:paraId="6A6F14B8" w14:textId="77777777" w:rsidR="00C767A6" w:rsidRDefault="00C767A6"/>
    <w:p w14:paraId="7A098206" w14:textId="77777777" w:rsidR="00C767A6" w:rsidRDefault="00C767A6"/>
    <w:p w14:paraId="53F97E8F" w14:textId="77777777" w:rsidR="00C767A6" w:rsidRDefault="00C767A6"/>
    <w:p w14:paraId="2E8901C6" w14:textId="77777777" w:rsidR="00C767A6" w:rsidRDefault="00C767A6"/>
    <w:p w14:paraId="35F764C4" w14:textId="77777777" w:rsidR="00C767A6" w:rsidRDefault="00C767A6"/>
    <w:p w14:paraId="5F2042D4" w14:textId="77777777" w:rsidR="00C767A6" w:rsidRDefault="00C767A6"/>
    <w:p w14:paraId="5BBEFA61" w14:textId="77777777" w:rsidR="00C767A6" w:rsidRDefault="00C767A6"/>
    <w:p w14:paraId="1384A07D" w14:textId="713DEA38" w:rsidR="00C767A6" w:rsidRPr="00B65FCA" w:rsidRDefault="00C767A6" w:rsidP="00C767A6">
      <w:pPr>
        <w:spacing w:line="360" w:lineRule="auto"/>
        <w:rPr>
          <w:b/>
          <w:bCs/>
          <w:sz w:val="28"/>
          <w:szCs w:val="28"/>
          <w:lang w:val="ru-MD"/>
        </w:rPr>
      </w:pPr>
      <w:r w:rsidRPr="00C767A6">
        <w:rPr>
          <w:b/>
          <w:bCs/>
          <w:sz w:val="28"/>
          <w:szCs w:val="28"/>
        </w:rPr>
        <w:t xml:space="preserve">Заказная техническая документация для </w:t>
      </w:r>
      <w:r w:rsidR="00B65FCA">
        <w:rPr>
          <w:b/>
          <w:bCs/>
          <w:sz w:val="28"/>
          <w:szCs w:val="28"/>
          <w:lang w:val="en-US"/>
        </w:rPr>
        <w:t>TSGame</w:t>
      </w:r>
    </w:p>
    <w:p w14:paraId="06E2198D" w14:textId="3648C532" w:rsidR="00C767A6" w:rsidRDefault="00B65FCA" w:rsidP="00C767A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Скрынник Антон</w:t>
      </w:r>
    </w:p>
    <w:p w14:paraId="2189FA12" w14:textId="77777777" w:rsidR="00C53AC2" w:rsidRDefault="00E85E29" w:rsidP="00E85E29">
      <w:pPr>
        <w:pStyle w:val="3416"/>
      </w:pPr>
      <w:r w:rsidRPr="00467546"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500693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CD8454" w14:textId="0B72E8E5" w:rsidR="00C767A6" w:rsidRPr="00C767A6" w:rsidRDefault="00C767A6">
          <w:pPr>
            <w:pStyle w:val="aff2"/>
            <w:rPr>
              <w:color w:val="auto"/>
            </w:rPr>
          </w:pPr>
        </w:p>
        <w:p w14:paraId="5048AF41" w14:textId="0EC561C4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r w:rsidRPr="00C767A6">
            <w:rPr>
              <w:b w:val="0"/>
              <w:bCs/>
              <w:sz w:val="24"/>
            </w:rPr>
            <w:fldChar w:fldCharType="begin"/>
          </w:r>
          <w:r w:rsidRPr="00C767A6">
            <w:rPr>
              <w:b w:val="0"/>
              <w:bCs/>
              <w:sz w:val="24"/>
            </w:rPr>
            <w:instrText xml:space="preserve"> TOC \o "1-3" \h \z \u </w:instrText>
          </w:r>
          <w:r w:rsidRPr="00C767A6">
            <w:rPr>
              <w:b w:val="0"/>
              <w:bCs/>
              <w:sz w:val="24"/>
            </w:rPr>
            <w:fldChar w:fldCharType="separate"/>
          </w:r>
          <w:hyperlink w:anchor="_Toc157365887" w:history="1">
            <w:r w:rsidRPr="00C767A6">
              <w:rPr>
                <w:rStyle w:val="ab"/>
                <w:b w:val="0"/>
                <w:bCs/>
                <w:szCs w:val="28"/>
              </w:rPr>
              <w:t>1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Общие сведения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_Toc157365887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3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F783DB6" w14:textId="64C16AF4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88" w:history="1">
            <w:r w:rsidR="00C767A6" w:rsidRPr="00C767A6">
              <w:rPr>
                <w:rStyle w:val="ab"/>
                <w:bCs/>
                <w:noProof/>
                <w:szCs w:val="28"/>
              </w:rPr>
              <w:t>1.1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Полное и краткое наименование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_Toc157365888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2E43494" w14:textId="40D7B5D5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89" w:history="1">
            <w:r w:rsidR="00C767A6" w:rsidRPr="00C767A6">
              <w:rPr>
                <w:rStyle w:val="ab"/>
                <w:bCs/>
                <w:noProof/>
                <w:szCs w:val="28"/>
              </w:rPr>
              <w:t>1.2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Шифр темы или шифр (номер) договора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_Toc157365889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7C1D3DA" w14:textId="10A7AC1C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0" w:history="1">
            <w:r w:rsidR="00C767A6" w:rsidRPr="00C767A6">
              <w:rPr>
                <w:rStyle w:val="ab"/>
                <w:bCs/>
                <w:noProof/>
                <w:szCs w:val="28"/>
              </w:rPr>
              <w:t>1.3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Наименование организации-заказчика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_Toc157365890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1E933FA" w14:textId="2AAF6B7D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1" w:history="1">
            <w:r w:rsidR="00C767A6" w:rsidRPr="00C767A6">
              <w:rPr>
                <w:rStyle w:val="ab"/>
                <w:bCs/>
                <w:noProof/>
                <w:szCs w:val="28"/>
              </w:rPr>
              <w:t>1.4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Наименование организации-разработчика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_Toc157365891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A7BD93C" w14:textId="1A7CF878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2" w:history="1">
            <w:r w:rsidR="00C767A6" w:rsidRPr="00C767A6">
              <w:rPr>
                <w:rStyle w:val="ab"/>
                <w:bCs/>
                <w:noProof/>
                <w:szCs w:val="28"/>
              </w:rPr>
              <w:t>1.5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Перечень документов, на основании которых выполняется развитие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_Toc157365892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C499D59" w14:textId="30CE69C4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3" w:history="1">
            <w:r w:rsidR="00C767A6" w:rsidRPr="00C767A6">
              <w:rPr>
                <w:rStyle w:val="ab"/>
                <w:bCs/>
                <w:noProof/>
                <w:szCs w:val="28"/>
              </w:rPr>
              <w:t>1.6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Плановые сроки начала и окончания работ по развитию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_Toc157365893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F265545" w14:textId="6924324A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4" w:history="1">
            <w:r w:rsidR="00C767A6" w:rsidRPr="00C767A6">
              <w:rPr>
                <w:rStyle w:val="ab"/>
                <w:bCs/>
                <w:noProof/>
                <w:szCs w:val="28"/>
              </w:rPr>
              <w:t>1.7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Общие сведения об источниках и порядке финансирования работ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_Toc157365894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CA20E4F" w14:textId="0FF8E66E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895" w:history="1">
            <w:r w:rsidR="00C767A6" w:rsidRPr="00C767A6">
              <w:rPr>
                <w:rStyle w:val="ab"/>
                <w:b w:val="0"/>
                <w:bCs/>
                <w:szCs w:val="28"/>
              </w:rPr>
              <w:t>2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Цели и назначение развития системы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_Toc157365895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5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00BC929" w14:textId="6E61CB40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6" w:history="1">
            <w:r w:rsidR="00C767A6" w:rsidRPr="00C767A6">
              <w:rPr>
                <w:rStyle w:val="ab"/>
                <w:bCs/>
                <w:noProof/>
                <w:szCs w:val="28"/>
              </w:rPr>
              <w:t>2.1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Назначение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_Toc157365896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5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F310947" w14:textId="547D4414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7" w:history="1">
            <w:r w:rsidR="00C767A6" w:rsidRPr="00C767A6">
              <w:rPr>
                <w:rStyle w:val="ab"/>
                <w:bCs/>
                <w:noProof/>
                <w:szCs w:val="28"/>
              </w:rPr>
              <w:t>2.2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Цели создания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_Toc157365897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5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73DCB66" w14:textId="563A43BB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898" w:history="1">
            <w:r w:rsidR="00C767A6" w:rsidRPr="00C767A6">
              <w:rPr>
                <w:rStyle w:val="ab"/>
                <w:b w:val="0"/>
                <w:bCs/>
                <w:szCs w:val="28"/>
              </w:rPr>
              <w:t>3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Характеристика объектов автоматизации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_Toc157365898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6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8B0E365" w14:textId="3C789393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9" w:history="1">
            <w:r w:rsidR="00C767A6" w:rsidRPr="00C767A6">
              <w:rPr>
                <w:rStyle w:val="ab"/>
                <w:bCs/>
                <w:noProof/>
                <w:szCs w:val="28"/>
              </w:rPr>
              <w:t>3.1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Основные сведения об объекте автоматизации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_Toc157365899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6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5105D47" w14:textId="242A5AD5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00" w:history="1">
            <w:r w:rsidR="00C767A6" w:rsidRPr="00C767A6">
              <w:rPr>
                <w:rStyle w:val="ab"/>
                <w:bCs/>
                <w:noProof/>
                <w:szCs w:val="28"/>
              </w:rPr>
              <w:t>3.2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Сведения об условиях эксплуатации объекта автоматизации и характеристиках окружающей среды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_Toc157365900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6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FD7407C" w14:textId="7835160F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01" w:history="1">
            <w:r w:rsidR="00C767A6" w:rsidRPr="00C767A6">
              <w:rPr>
                <w:rStyle w:val="ab"/>
                <w:b w:val="0"/>
                <w:bCs/>
                <w:szCs w:val="28"/>
              </w:rPr>
              <w:t>4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Требования к системе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_Toc157365901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7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FD1D120" w14:textId="25D011FB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02" w:history="1">
            <w:r w:rsidR="00C767A6" w:rsidRPr="00C767A6">
              <w:rPr>
                <w:rStyle w:val="ab"/>
                <w:bCs/>
                <w:noProof/>
                <w:szCs w:val="28"/>
              </w:rPr>
              <w:t>4.1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структуре системы в целом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_Toc157365902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7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F50B109" w14:textId="5EC8F92B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3" w:history="1">
            <w:r w:rsidR="00C767A6" w:rsidRPr="00C767A6">
              <w:rPr>
                <w:rStyle w:val="ab"/>
                <w:bCs/>
                <w:noProof/>
                <w:szCs w:val="28"/>
              </w:rPr>
              <w:t>4.1.1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Общие принципы развития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_Toc157365903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8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5A47C36" w14:textId="5B7F7857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4" w:history="1">
            <w:r w:rsidR="00C767A6" w:rsidRPr="00C767A6">
              <w:rPr>
                <w:rStyle w:val="ab"/>
                <w:bCs/>
                <w:noProof/>
                <w:szCs w:val="28"/>
              </w:rPr>
              <w:t>4.1.2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Перечень подсистем, их назначение и основные характеристики, требования к числу уровней иерархии и степени централизации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_Toc157365904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9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23E0A91" w14:textId="3777326A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5" w:history="1">
            <w:r w:rsidR="00C767A6" w:rsidRPr="00C767A6">
              <w:rPr>
                <w:rStyle w:val="ab"/>
                <w:bCs/>
                <w:noProof/>
                <w:szCs w:val="28"/>
              </w:rPr>
              <w:t>4.1.3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способам и средствам связи для информационного обмена между компонентами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_Toc157365905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9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1284C8C" w14:textId="7EC6ABC5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6" w:history="1">
            <w:r w:rsidR="00C767A6" w:rsidRPr="00C767A6">
              <w:rPr>
                <w:rStyle w:val="ab"/>
                <w:bCs/>
                <w:noProof/>
                <w:szCs w:val="28"/>
              </w:rPr>
              <w:t>4.1.4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характеристикам взаимосвязей создаваемой системы со смежными системами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_Toc157365906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20D519A" w14:textId="1CFD1D69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7" w:history="1">
            <w:r w:rsidR="00C767A6" w:rsidRPr="00C767A6">
              <w:rPr>
                <w:rStyle w:val="ab"/>
                <w:bCs/>
                <w:noProof/>
                <w:szCs w:val="28"/>
              </w:rPr>
              <w:t>4.1.5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режимам функционирования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_Toc157365907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4006A60" w14:textId="63C0C540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8" w:history="1">
            <w:r w:rsidR="00C767A6" w:rsidRPr="00C767A6">
              <w:rPr>
                <w:rStyle w:val="ab"/>
                <w:bCs/>
                <w:noProof/>
                <w:szCs w:val="28"/>
              </w:rPr>
              <w:t>4.1.6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по диагностированию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_Toc157365908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EFD87DE" w14:textId="6862D397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9" w:history="1">
            <w:r w:rsidR="00C767A6" w:rsidRPr="00C767A6">
              <w:rPr>
                <w:rStyle w:val="ab"/>
                <w:bCs/>
                <w:noProof/>
                <w:szCs w:val="28"/>
              </w:rPr>
              <w:t>4.1.7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Перспективы развития, модернизации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_Toc157365909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F5222D1" w14:textId="37C7F3BF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10" w:history="1">
            <w:r w:rsidR="00C767A6" w:rsidRPr="00C767A6">
              <w:rPr>
                <w:rStyle w:val="ab"/>
                <w:bCs/>
                <w:noProof/>
                <w:szCs w:val="28"/>
              </w:rPr>
              <w:t>4.2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функциям (задачам), выполняемым системой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_Toc157365910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D0E9D98" w14:textId="291D0FEA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1" w:history="1">
            <w:r w:rsidR="00C767A6" w:rsidRPr="00C767A6">
              <w:rPr>
                <w:rStyle w:val="ab"/>
                <w:bCs/>
                <w:noProof/>
                <w:szCs w:val="28"/>
              </w:rPr>
              <w:t>4.2.1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Общие требования к доработке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_Toc157365911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11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4C098D4" w14:textId="316225B2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2" w:history="1">
            <w:r w:rsidR="00C767A6" w:rsidRPr="00C767A6">
              <w:rPr>
                <w:rStyle w:val="ab"/>
                <w:bCs/>
                <w:noProof/>
                <w:szCs w:val="28"/>
              </w:rPr>
              <w:t>4.2.2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доработке функционального блока…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_Toc157365912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11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BB3B0DD" w14:textId="4A5257AB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13" w:history="1">
            <w:r w:rsidR="00C767A6" w:rsidRPr="00C767A6">
              <w:rPr>
                <w:rStyle w:val="ab"/>
                <w:bCs/>
                <w:noProof/>
                <w:szCs w:val="28"/>
              </w:rPr>
              <w:t>4.3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видам обеспечения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_Toc157365913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11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79502CC" w14:textId="137165DE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4" w:history="1">
            <w:r w:rsidR="00C767A6" w:rsidRPr="00C767A6">
              <w:rPr>
                <w:rStyle w:val="ab"/>
                <w:bCs/>
                <w:noProof/>
                <w:szCs w:val="28"/>
              </w:rPr>
              <w:t>4.3.1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математическому обеспечению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_Toc157365914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11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A993755" w14:textId="04867F2C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5" w:history="1">
            <w:r w:rsidR="00C767A6" w:rsidRPr="00C767A6">
              <w:rPr>
                <w:rStyle w:val="ab"/>
                <w:bCs/>
                <w:noProof/>
                <w:szCs w:val="28"/>
              </w:rPr>
              <w:t>4.3.2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информационному обеспечению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_Toc157365915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12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2EC8EF2" w14:textId="77AE2456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6" w:history="1">
            <w:r w:rsidR="00C767A6" w:rsidRPr="00C767A6">
              <w:rPr>
                <w:rStyle w:val="ab"/>
                <w:bCs/>
                <w:noProof/>
                <w:szCs w:val="28"/>
              </w:rPr>
              <w:t>4.3.3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лингвистическому обеспечению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_Toc157365916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834B64E" w14:textId="4EB7D476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7" w:history="1">
            <w:r w:rsidR="00C767A6" w:rsidRPr="00C767A6">
              <w:rPr>
                <w:rStyle w:val="ab"/>
                <w:bCs/>
                <w:noProof/>
                <w:szCs w:val="28"/>
              </w:rPr>
              <w:t>4.3.4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программному обеспечению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_Toc157365917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15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9428063" w14:textId="0ABA83EF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8" w:history="1">
            <w:r w:rsidR="00C767A6" w:rsidRPr="00C767A6">
              <w:rPr>
                <w:rStyle w:val="ab"/>
                <w:bCs/>
                <w:noProof/>
                <w:szCs w:val="28"/>
              </w:rPr>
              <w:t>4.3.5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техническому обеспечению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_Toc157365918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15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7443CB1" w14:textId="1003EB6B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9" w:history="1">
            <w:r w:rsidR="00C767A6" w:rsidRPr="00C767A6">
              <w:rPr>
                <w:rStyle w:val="ab"/>
                <w:bCs/>
                <w:noProof/>
                <w:szCs w:val="28"/>
              </w:rPr>
              <w:t>4.3.6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метрологическому обеспечению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_Toc157365919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15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D92D43" w14:textId="1CF64418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0" w:history="1">
            <w:r w:rsidR="00C767A6" w:rsidRPr="00C767A6">
              <w:rPr>
                <w:rStyle w:val="ab"/>
                <w:bCs/>
                <w:noProof/>
                <w:szCs w:val="28"/>
              </w:rPr>
              <w:t>4.3.7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организационному обеспечению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_Toc157365920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16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9AA50CF" w14:textId="1CAF4D70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1" w:history="1">
            <w:r w:rsidR="00C767A6" w:rsidRPr="00C767A6">
              <w:rPr>
                <w:rStyle w:val="ab"/>
                <w:bCs/>
                <w:noProof/>
                <w:szCs w:val="28"/>
              </w:rPr>
              <w:t>4.3.8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методическому обеспечению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_Toc157365921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17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5EAFD7F" w14:textId="61B21DA3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22" w:history="1">
            <w:r w:rsidR="00C767A6" w:rsidRPr="00C767A6">
              <w:rPr>
                <w:rStyle w:val="ab"/>
                <w:bCs/>
                <w:noProof/>
                <w:szCs w:val="28"/>
              </w:rPr>
              <w:t>4.4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Общие технические требования к АС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_Toc157365922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18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30BEB58" w14:textId="78D0D1A1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3" w:history="1">
            <w:r w:rsidR="00C767A6" w:rsidRPr="00C767A6">
              <w:rPr>
                <w:rStyle w:val="ab"/>
                <w:bCs/>
                <w:noProof/>
                <w:szCs w:val="28"/>
              </w:rPr>
              <w:t>4.4.1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численности и квалификации персонала системы и режиму его работы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_Toc157365923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18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B5072B4" w14:textId="2A4D9F94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4" w:history="1">
            <w:r w:rsidR="00C767A6" w:rsidRPr="00C767A6">
              <w:rPr>
                <w:rStyle w:val="ab"/>
                <w:bCs/>
                <w:noProof/>
                <w:szCs w:val="28"/>
              </w:rPr>
              <w:t>4.4.2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Показатели назначения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_Toc157365924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19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84D0DCD" w14:textId="3361292B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5" w:history="1">
            <w:r w:rsidR="00C767A6" w:rsidRPr="00C767A6">
              <w:rPr>
                <w:rStyle w:val="ab"/>
                <w:bCs/>
                <w:noProof/>
                <w:szCs w:val="28"/>
              </w:rPr>
              <w:t>4.4.3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надежности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_Toc157365925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F1743F8" w14:textId="43481A71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6" w:history="1">
            <w:r w:rsidR="00C767A6" w:rsidRPr="00C767A6">
              <w:rPr>
                <w:rStyle w:val="ab"/>
                <w:bCs/>
                <w:noProof/>
                <w:szCs w:val="28"/>
              </w:rPr>
              <w:t>4.4.4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безопасности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_Toc157365926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21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A975A69" w14:textId="62AAB775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7" w:history="1">
            <w:r w:rsidR="00C767A6" w:rsidRPr="00C767A6">
              <w:rPr>
                <w:rStyle w:val="ab"/>
                <w:bCs/>
                <w:noProof/>
                <w:szCs w:val="28"/>
              </w:rPr>
              <w:t>4.4.5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эргономике и технической эстетике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_Toc157365927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22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B743568" w14:textId="445369BC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8" w:history="1">
            <w:r w:rsidR="00C767A6" w:rsidRPr="00C767A6">
              <w:rPr>
                <w:rStyle w:val="ab"/>
                <w:bCs/>
                <w:noProof/>
                <w:szCs w:val="28"/>
              </w:rPr>
              <w:t>4.4.6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транспортабельности для подвижных АС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_Toc157365928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27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431804C" w14:textId="6B88236C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9" w:history="1">
            <w:r w:rsidR="00C767A6" w:rsidRPr="00C767A6">
              <w:rPr>
                <w:rStyle w:val="ab"/>
                <w:bCs/>
                <w:noProof/>
                <w:szCs w:val="28"/>
              </w:rPr>
              <w:t>4.4.7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эксплуатации, техническому обслуживанию, ремонту и хранению компонентов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_Toc157365929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27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A1388D8" w14:textId="67171655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0" w:history="1">
            <w:r w:rsidR="00C767A6" w:rsidRPr="00C767A6">
              <w:rPr>
                <w:rStyle w:val="ab"/>
                <w:bCs/>
                <w:noProof/>
                <w:szCs w:val="28"/>
              </w:rPr>
              <w:t>4.4.8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защите информации от несанкционированного доступа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_Toc157365930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28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A75D13C" w14:textId="1ABD16C3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1" w:history="1">
            <w:r w:rsidR="00C767A6" w:rsidRPr="00C767A6">
              <w:rPr>
                <w:rStyle w:val="ab"/>
                <w:bCs/>
                <w:noProof/>
                <w:szCs w:val="28"/>
              </w:rPr>
              <w:t>4.4.9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по сохранности информации при авариях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_Toc157365931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28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4E8D3EB" w14:textId="68DEA857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2" w:history="1">
            <w:r w:rsidR="00C767A6" w:rsidRPr="00C767A6">
              <w:rPr>
                <w:rStyle w:val="ab"/>
                <w:bCs/>
                <w:noProof/>
                <w:szCs w:val="28"/>
              </w:rPr>
              <w:t>4.4.10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защите от влияния внешних воздействий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_Toc157365932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28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316D882" w14:textId="5A258EA5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3" w:history="1">
            <w:r w:rsidR="00C767A6" w:rsidRPr="00C767A6">
              <w:rPr>
                <w:rStyle w:val="ab"/>
                <w:bCs/>
                <w:noProof/>
                <w:szCs w:val="28"/>
              </w:rPr>
              <w:t>4.4.11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патентной чистоте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_Toc157365933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28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E7CA9B3" w14:textId="754D762E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4" w:history="1">
            <w:r w:rsidR="00C767A6" w:rsidRPr="00C767A6">
              <w:rPr>
                <w:rStyle w:val="ab"/>
                <w:bCs/>
                <w:noProof/>
                <w:szCs w:val="28"/>
              </w:rPr>
              <w:t>4.4.12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по стандартизации и унификации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_Toc157365934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28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8713E4" w14:textId="3DD83D28" w:rsidR="00C767A6" w:rsidRPr="00C767A6" w:rsidRDefault="00405E2F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5" w:history="1">
            <w:r w:rsidR="00C767A6" w:rsidRPr="00C767A6">
              <w:rPr>
                <w:rStyle w:val="ab"/>
                <w:bCs/>
                <w:noProof/>
                <w:szCs w:val="28"/>
              </w:rPr>
              <w:t>4.4.13</w:t>
            </w:r>
            <w:r w:rsidR="00C767A6"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Дополнительные требования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_Toc157365935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C12DFD5" w14:textId="76A9C5DB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36" w:history="1">
            <w:r w:rsidR="00C767A6" w:rsidRPr="00C767A6">
              <w:rPr>
                <w:rStyle w:val="ab"/>
                <w:b w:val="0"/>
                <w:bCs/>
                <w:szCs w:val="28"/>
              </w:rPr>
              <w:t>5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Состав и содержание работ по развитию системы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_Toc157365936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31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B21A53A" w14:textId="30309FBA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37" w:history="1">
            <w:r w:rsidR="00C767A6" w:rsidRPr="00C767A6">
              <w:rPr>
                <w:rStyle w:val="ab"/>
                <w:b w:val="0"/>
                <w:bCs/>
                <w:szCs w:val="28"/>
              </w:rPr>
              <w:t>6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Порядок развития системы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_Toc157365937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33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4CC7A69" w14:textId="656F57A6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38" w:history="1">
            <w:r w:rsidR="00C767A6" w:rsidRPr="00C767A6">
              <w:rPr>
                <w:rStyle w:val="ab"/>
                <w:bCs/>
                <w:noProof/>
                <w:szCs w:val="28"/>
              </w:rPr>
              <w:t>6.1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Порядок организации работ по развитию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_Toc157365938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33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380EDE8" w14:textId="35A8E7AD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39" w:history="1">
            <w:r w:rsidR="00C767A6" w:rsidRPr="00C767A6">
              <w:rPr>
                <w:rStyle w:val="ab"/>
                <w:bCs/>
                <w:noProof/>
                <w:szCs w:val="28"/>
              </w:rPr>
              <w:t>6.2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Перечень документов и исходных данных для развития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_Toc157365939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33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4339600" w14:textId="3F528135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0" w:history="1">
            <w:r w:rsidR="00C767A6" w:rsidRPr="00C767A6">
              <w:rPr>
                <w:rStyle w:val="ab"/>
                <w:bCs/>
                <w:noProof/>
                <w:szCs w:val="28"/>
              </w:rPr>
              <w:t>6.3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Перечень документов, предъявляемых по окончании соответствующих этапов работ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_Toc157365940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A0E6B18" w14:textId="1A54E05E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1" w:history="1">
            <w:r w:rsidR="00C767A6" w:rsidRPr="00C767A6">
              <w:rPr>
                <w:rStyle w:val="ab"/>
                <w:bCs/>
                <w:noProof/>
                <w:szCs w:val="28"/>
              </w:rPr>
              <w:t>6.4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Порядок проведения экспертизы технической документации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_Toc157365941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62F638A" w14:textId="7B47B9BC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2" w:history="1">
            <w:r w:rsidR="00C767A6" w:rsidRPr="00C767A6">
              <w:rPr>
                <w:rStyle w:val="ab"/>
                <w:bCs/>
                <w:noProof/>
                <w:szCs w:val="28"/>
              </w:rPr>
              <w:t>6.5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_Toc157365942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30A8D96" w14:textId="48A36C5B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3" w:history="1">
            <w:r w:rsidR="00C767A6" w:rsidRPr="00C767A6">
              <w:rPr>
                <w:rStyle w:val="ab"/>
                <w:bCs/>
                <w:noProof/>
                <w:szCs w:val="28"/>
              </w:rPr>
              <w:t>6.6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Порядок разработки, согласования и утверждения плана совместных работ по развитию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_Toc157365943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6E66F10" w14:textId="35788511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4" w:history="1">
            <w:r w:rsidR="00C767A6" w:rsidRPr="00C767A6">
              <w:rPr>
                <w:rStyle w:val="ab"/>
                <w:bCs/>
                <w:noProof/>
                <w:szCs w:val="28"/>
              </w:rPr>
              <w:t>6.7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Порядок разработки, согласования и утверждения программы работ по стандартизации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_Toc157365944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34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13F7BCD" w14:textId="4DB0B200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5" w:history="1">
            <w:r w:rsidR="00C767A6" w:rsidRPr="00C767A6">
              <w:rPr>
                <w:rStyle w:val="ab"/>
                <w:bCs/>
                <w:noProof/>
                <w:szCs w:val="28"/>
              </w:rPr>
              <w:t>6.8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к гарантийным обязательствам разработчика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_Toc157365945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35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B7D29C9" w14:textId="3524F913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6" w:history="1">
            <w:r w:rsidR="00C767A6" w:rsidRPr="00C767A6">
              <w:rPr>
                <w:rStyle w:val="ab"/>
                <w:bCs/>
                <w:noProof/>
                <w:szCs w:val="28"/>
              </w:rPr>
              <w:t>6.9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Порядок проведения технико-экономической оценки развития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_Toc157365946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35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BB8D458" w14:textId="5BDCCCF2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7" w:history="1">
            <w:r w:rsidR="00C767A6" w:rsidRPr="00C767A6">
              <w:rPr>
                <w:rStyle w:val="ab"/>
                <w:bCs/>
                <w:noProof/>
                <w:szCs w:val="28"/>
              </w:rPr>
              <w:t>6.10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_Toc157365947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35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CB70304" w14:textId="196342E9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48" w:history="1">
            <w:r w:rsidR="00C767A6" w:rsidRPr="00C767A6">
              <w:rPr>
                <w:rStyle w:val="ab"/>
                <w:b w:val="0"/>
                <w:bCs/>
                <w:szCs w:val="28"/>
              </w:rPr>
              <w:t>7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Порядок контроля и приемки системы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_Toc157365948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36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3FBA27E" w14:textId="312FCD97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9" w:history="1">
            <w:r w:rsidR="00C767A6" w:rsidRPr="00C767A6">
              <w:rPr>
                <w:rStyle w:val="ab"/>
                <w:bCs/>
                <w:noProof/>
                <w:szCs w:val="28"/>
              </w:rPr>
              <w:t>7.1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Виды, состав и методы испытаний Системы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_Toc157365949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36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795A74C" w14:textId="0FFC4BC2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0" w:history="1">
            <w:r w:rsidR="00C767A6" w:rsidRPr="00C767A6">
              <w:rPr>
                <w:rStyle w:val="ab"/>
                <w:b w:val="0"/>
                <w:bCs/>
                <w:szCs w:val="28"/>
              </w:rPr>
              <w:t>8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_Toc157365950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38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33FDB30" w14:textId="546D6959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1" w:history="1">
            <w:r w:rsidR="00C767A6" w:rsidRPr="00C767A6">
              <w:rPr>
                <w:rStyle w:val="ab"/>
                <w:b w:val="0"/>
                <w:bCs/>
                <w:szCs w:val="28"/>
              </w:rPr>
              <w:t>9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Требования к документированию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_Toc157365951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40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3C88C57" w14:textId="2577FF9F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2" w:history="1">
            <w:r w:rsidR="00C767A6" w:rsidRPr="00C767A6">
              <w:rPr>
                <w:rStyle w:val="ab"/>
                <w:bCs/>
                <w:noProof/>
                <w:szCs w:val="28"/>
              </w:rPr>
              <w:t>9.1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Перечень подлежащих разработке документов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_Toc157365952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40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FBCBF85" w14:textId="22B886AC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3" w:history="1">
            <w:r w:rsidR="00C767A6" w:rsidRPr="00C767A6">
              <w:rPr>
                <w:rStyle w:val="ab"/>
                <w:bCs/>
                <w:noProof/>
                <w:szCs w:val="28"/>
              </w:rPr>
              <w:t>9.2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Вид представления и количество документов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_Toc157365953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40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70C29F4" w14:textId="2515C072" w:rsidR="00C767A6" w:rsidRPr="00C767A6" w:rsidRDefault="00405E2F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4" w:history="1">
            <w:r w:rsidR="00C767A6" w:rsidRPr="00C767A6">
              <w:rPr>
                <w:rStyle w:val="ab"/>
                <w:bCs/>
                <w:noProof/>
                <w:szCs w:val="28"/>
              </w:rPr>
              <w:t>9.3</w:t>
            </w:r>
            <w:r w:rsidR="00C767A6"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Cs/>
                <w:noProof/>
                <w:szCs w:val="28"/>
              </w:rPr>
              <w:t>Требования по использованию ЕСКД и ЕСПД при разработке документов</w:t>
            </w:r>
            <w:r w:rsidR="00C767A6" w:rsidRPr="00C767A6">
              <w:rPr>
                <w:bCs/>
                <w:noProof/>
                <w:webHidden/>
                <w:szCs w:val="28"/>
              </w:rPr>
              <w:tab/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C767A6">
              <w:rPr>
                <w:bCs/>
                <w:noProof/>
                <w:webHidden/>
                <w:szCs w:val="28"/>
              </w:rPr>
              <w:instrText xml:space="preserve"> PAGEREF _Toc157365954 \h </w:instrText>
            </w:r>
            <w:r w:rsidR="00C767A6" w:rsidRPr="00C767A6">
              <w:rPr>
                <w:bCs/>
                <w:noProof/>
                <w:webHidden/>
                <w:szCs w:val="28"/>
              </w:rPr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C767A6">
              <w:rPr>
                <w:bCs/>
                <w:noProof/>
                <w:webHidden/>
                <w:szCs w:val="28"/>
              </w:rPr>
              <w:t>40</w:t>
            </w:r>
            <w:r w:rsidR="00C767A6"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8B27146" w14:textId="05CFF1E5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5" w:history="1">
            <w:r w:rsidR="00C767A6" w:rsidRPr="00C767A6">
              <w:rPr>
                <w:rStyle w:val="ab"/>
                <w:b w:val="0"/>
                <w:bCs/>
                <w:szCs w:val="28"/>
              </w:rPr>
              <w:t>10</w:t>
            </w:r>
            <w:r w:rsidR="00C767A6"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C767A6">
              <w:rPr>
                <w:rStyle w:val="ab"/>
                <w:b w:val="0"/>
                <w:bCs/>
                <w:szCs w:val="28"/>
              </w:rPr>
              <w:t>Источники разработки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_Toc157365955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43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0B0592D" w14:textId="78EADC02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6" w:history="1">
            <w:r w:rsidR="00C767A6" w:rsidRPr="00C767A6">
              <w:rPr>
                <w:rStyle w:val="ab"/>
                <w:b w:val="0"/>
                <w:bCs/>
                <w:szCs w:val="28"/>
              </w:rPr>
              <w:t>Приложение А . Заголовок приложения А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_Toc157365956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44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85A0FE0" w14:textId="1D774D10" w:rsidR="00C767A6" w:rsidRPr="00C767A6" w:rsidRDefault="00405E2F">
          <w:pPr>
            <w:pStyle w:val="11"/>
            <w:rPr>
              <w:rFonts w:eastAsiaTheme="minorEastAsia"/>
              <w:b w:val="0"/>
              <w:bCs/>
              <w:kern w:val="2"/>
              <w:sz w:val="24"/>
            </w:rPr>
          </w:pPr>
          <w:hyperlink w:anchor="_Toc157365957" w:history="1">
            <w:r w:rsidR="00C767A6" w:rsidRPr="00C767A6">
              <w:rPr>
                <w:rStyle w:val="ab"/>
                <w:b w:val="0"/>
                <w:bCs/>
                <w:szCs w:val="28"/>
              </w:rPr>
              <w:t>Приложение Б . Заголовок приложения Б</w:t>
            </w:r>
            <w:r w:rsidR="00C767A6" w:rsidRPr="00C767A6">
              <w:rPr>
                <w:b w:val="0"/>
                <w:bCs/>
                <w:webHidden/>
                <w:szCs w:val="28"/>
              </w:rPr>
              <w:tab/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C767A6">
              <w:rPr>
                <w:b w:val="0"/>
                <w:bCs/>
                <w:webHidden/>
                <w:szCs w:val="28"/>
              </w:rPr>
              <w:instrText xml:space="preserve"> PAGEREF _Toc157365957 \h </w:instrText>
            </w:r>
            <w:r w:rsidR="00C767A6" w:rsidRPr="00C767A6">
              <w:rPr>
                <w:b w:val="0"/>
                <w:bCs/>
                <w:webHidden/>
                <w:szCs w:val="28"/>
              </w:rPr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C767A6">
              <w:rPr>
                <w:b w:val="0"/>
                <w:bCs/>
                <w:webHidden/>
                <w:szCs w:val="28"/>
              </w:rPr>
              <w:t>45</w:t>
            </w:r>
            <w:r w:rsidR="00C767A6"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45A5E5C" w14:textId="04D430B7" w:rsidR="00C767A6" w:rsidRDefault="00C767A6">
          <w:r w:rsidRPr="00C767A6">
            <w:rPr>
              <w:bCs/>
              <w:szCs w:val="24"/>
            </w:rPr>
            <w:fldChar w:fldCharType="end"/>
          </w:r>
        </w:p>
      </w:sdtContent>
    </w:sdt>
    <w:p w14:paraId="3E0C9C8A" w14:textId="77777777" w:rsidR="00C767A6" w:rsidRPr="00C767A6" w:rsidRDefault="00C767A6" w:rsidP="00C767A6">
      <w:pPr>
        <w:pStyle w:val="34b"/>
      </w:pPr>
    </w:p>
    <w:p w14:paraId="1DB1D030" w14:textId="77777777" w:rsidR="00C92331" w:rsidRDefault="00A52B06" w:rsidP="00C92331">
      <w:pPr>
        <w:pStyle w:val="1"/>
      </w:pPr>
      <w:bookmarkStart w:id="0" w:name="_Toc398683298"/>
      <w:bookmarkStart w:id="1" w:name="_Toc147481954"/>
      <w:bookmarkStart w:id="2" w:name="_Toc157365810"/>
      <w:bookmarkStart w:id="3" w:name="_Toc157365887"/>
      <w:r w:rsidRPr="00B152B8">
        <w:lastRenderedPageBreak/>
        <w:t>О</w:t>
      </w:r>
      <w:r w:rsidR="006E57A9" w:rsidRPr="00B152B8">
        <w:t>бщие</w:t>
      </w:r>
      <w:r w:rsidRPr="00467546">
        <w:t xml:space="preserve"> сведения</w:t>
      </w:r>
      <w:bookmarkEnd w:id="0"/>
      <w:bookmarkEnd w:id="1"/>
      <w:bookmarkEnd w:id="2"/>
      <w:bookmarkEnd w:id="3"/>
    </w:p>
    <w:p w14:paraId="67ED11CD" w14:textId="77777777" w:rsidR="006E57A9" w:rsidRPr="007E13CC" w:rsidRDefault="008D4E05" w:rsidP="006E57A9">
      <w:pPr>
        <w:pStyle w:val="2"/>
        <w:rPr>
          <w:b/>
          <w:bCs/>
        </w:rPr>
      </w:pPr>
      <w:bookmarkStart w:id="4" w:name="_Toc403735217"/>
      <w:bookmarkStart w:id="5" w:name="_Toc6830326"/>
      <w:bookmarkStart w:id="6" w:name="_Toc117540470"/>
      <w:bookmarkStart w:id="7" w:name="_Toc119320397"/>
      <w:bookmarkStart w:id="8" w:name="_Toc157365811"/>
      <w:bookmarkStart w:id="9" w:name="_Toc157365888"/>
      <w:r w:rsidRPr="007E13CC">
        <w:rPr>
          <w:b/>
          <w:bCs/>
        </w:rPr>
        <w:t xml:space="preserve">Полное и краткое наименование </w:t>
      </w:r>
      <w:bookmarkEnd w:id="4"/>
      <w:bookmarkEnd w:id="5"/>
      <w:r w:rsidRPr="007E13CC">
        <w:rPr>
          <w:b/>
          <w:bCs/>
        </w:rPr>
        <w:t>системы</w:t>
      </w:r>
      <w:bookmarkEnd w:id="6"/>
      <w:bookmarkEnd w:id="7"/>
      <w:bookmarkEnd w:id="8"/>
      <w:bookmarkEnd w:id="9"/>
    </w:p>
    <w:p w14:paraId="134E8C87" w14:textId="1529EA84" w:rsidR="00ED7A19" w:rsidRPr="007F0A52" w:rsidRDefault="008D4E05" w:rsidP="007F0A52">
      <w:pPr>
        <w:pStyle w:val="34b"/>
        <w:rPr>
          <w:lang w:val="en-US"/>
        </w:rPr>
      </w:pPr>
      <w:r w:rsidRPr="00467546">
        <w:t xml:space="preserve">Полное наименование: </w:t>
      </w:r>
      <w:r w:rsidR="005B0BDF">
        <w:rPr>
          <w:lang w:val="en-US"/>
        </w:rPr>
        <w:t>TSGame</w:t>
      </w:r>
    </w:p>
    <w:p w14:paraId="76DA1ACD" w14:textId="77777777" w:rsidR="006E57A9" w:rsidRPr="007E13CC" w:rsidRDefault="006E57A9" w:rsidP="006E57A9">
      <w:pPr>
        <w:pStyle w:val="2"/>
        <w:rPr>
          <w:b/>
          <w:bCs/>
        </w:rPr>
      </w:pPr>
      <w:bookmarkStart w:id="10" w:name="_Toc398683303"/>
      <w:bookmarkStart w:id="11" w:name="_Toc147481959"/>
      <w:bookmarkStart w:id="12" w:name="_Toc157365816"/>
      <w:bookmarkStart w:id="13" w:name="_Toc157365893"/>
      <w:r w:rsidRPr="007E13CC">
        <w:rPr>
          <w:b/>
          <w:bCs/>
        </w:rPr>
        <w:t>Плановые сроки начала и окончания работ по</w:t>
      </w:r>
      <w:r w:rsidR="00CF0221" w:rsidRPr="007E13CC">
        <w:rPr>
          <w:b/>
          <w:bCs/>
        </w:rPr>
        <w:t xml:space="preserve"> развитию</w:t>
      </w:r>
      <w:r w:rsidRPr="007E13CC">
        <w:rPr>
          <w:b/>
          <w:bCs/>
        </w:rPr>
        <w:t xml:space="preserve"> </w:t>
      </w:r>
      <w:r w:rsidR="00CF0221" w:rsidRPr="007E13CC">
        <w:rPr>
          <w:b/>
          <w:bCs/>
        </w:rPr>
        <w:t>С</w:t>
      </w:r>
      <w:r w:rsidRPr="007E13CC">
        <w:rPr>
          <w:b/>
          <w:bCs/>
        </w:rPr>
        <w:t>истемы</w:t>
      </w:r>
      <w:bookmarkEnd w:id="10"/>
      <w:bookmarkEnd w:id="11"/>
      <w:bookmarkEnd w:id="12"/>
      <w:bookmarkEnd w:id="13"/>
    </w:p>
    <w:p w14:paraId="2843152C" w14:textId="1C085A08" w:rsidR="006E57A9" w:rsidRPr="00A51B6B" w:rsidRDefault="00CF0221" w:rsidP="006E57A9">
      <w:pPr>
        <w:pStyle w:val="34b"/>
        <w:rPr>
          <w:lang w:val="ru-MD"/>
        </w:rPr>
      </w:pPr>
      <w:r w:rsidRPr="00B152B8">
        <w:t>Сроки начала работ</w:t>
      </w:r>
      <w:r w:rsidR="00927FA9" w:rsidRPr="00A51B6B">
        <w:rPr>
          <w:lang w:val="ru-MD"/>
        </w:rPr>
        <w:t>: 15.01.202</w:t>
      </w:r>
      <w:r w:rsidR="00400E38" w:rsidRPr="00A51B6B">
        <w:rPr>
          <w:lang w:val="ru-MD"/>
        </w:rPr>
        <w:t>6</w:t>
      </w:r>
    </w:p>
    <w:p w14:paraId="0772ADF7" w14:textId="6B5534FB" w:rsidR="00745EDA" w:rsidRPr="00745EDA" w:rsidRDefault="00745EDA" w:rsidP="006E57A9">
      <w:pPr>
        <w:pStyle w:val="34b"/>
      </w:pPr>
      <w:r>
        <w:t xml:space="preserve">Сроки окончания работ: </w:t>
      </w:r>
      <w:r w:rsidR="00331053">
        <w:t>22.02.2026</w:t>
      </w:r>
    </w:p>
    <w:p w14:paraId="38AC56E3" w14:textId="77777777" w:rsidR="00C92331" w:rsidRPr="00B152B8" w:rsidRDefault="00362F3E" w:rsidP="00A52B06">
      <w:pPr>
        <w:pStyle w:val="1"/>
      </w:pPr>
      <w:bookmarkStart w:id="14" w:name="_Toc157365818"/>
      <w:bookmarkStart w:id="15" w:name="_Toc157365895"/>
      <w:r w:rsidRPr="00FA489A">
        <w:lastRenderedPageBreak/>
        <w:t>Ц</w:t>
      </w:r>
      <w:r>
        <w:t xml:space="preserve">ели и назначение </w:t>
      </w:r>
      <w:r w:rsidRPr="00FA489A">
        <w:t>развития</w:t>
      </w:r>
      <w:r>
        <w:t xml:space="preserve"> системы</w:t>
      </w:r>
      <w:bookmarkEnd w:id="14"/>
      <w:bookmarkEnd w:id="15"/>
    </w:p>
    <w:p w14:paraId="468E138A" w14:textId="2A8BBC8A" w:rsidR="002E7645" w:rsidRDefault="002E7645" w:rsidP="002E7645">
      <w:pPr>
        <w:pStyle w:val="2"/>
        <w:rPr>
          <w:b/>
          <w:bCs/>
        </w:rPr>
      </w:pPr>
      <w:bookmarkStart w:id="16" w:name="_Toc398683307"/>
      <w:bookmarkStart w:id="17" w:name="_Toc147481963"/>
      <w:bookmarkStart w:id="18" w:name="_Toc157365819"/>
      <w:bookmarkStart w:id="19" w:name="_Toc157365896"/>
      <w:r w:rsidRPr="007E13CC">
        <w:rPr>
          <w:b/>
          <w:bCs/>
        </w:rPr>
        <w:t>Назначение системы</w:t>
      </w:r>
      <w:bookmarkEnd w:id="16"/>
      <w:bookmarkEnd w:id="17"/>
      <w:bookmarkEnd w:id="18"/>
      <w:bookmarkEnd w:id="19"/>
    </w:p>
    <w:p w14:paraId="4DCCC7AF" w14:textId="150467DC" w:rsidR="00AF4033" w:rsidRDefault="0076200A" w:rsidP="00AF4033">
      <w:pPr>
        <w:pStyle w:val="34b"/>
      </w:pPr>
      <w:r>
        <w:t xml:space="preserve">Игра </w:t>
      </w:r>
      <w:r w:rsidR="00AF4033">
        <w:t xml:space="preserve">для развлечения и досуга </w:t>
      </w:r>
      <w:r w:rsidR="00076B2F">
        <w:t>людей в возрасте 0-99 лет</w:t>
      </w:r>
      <w:r>
        <w:t xml:space="preserve">, </w:t>
      </w:r>
      <w:r w:rsidR="00FF0E87">
        <w:t>в жанре 2д платформера</w:t>
      </w:r>
      <w:r w:rsidR="001F4760">
        <w:t xml:space="preserve">. </w:t>
      </w:r>
      <w:r w:rsidR="00F4412C">
        <w:t xml:space="preserve">Простая игра с базовыми элементами: </w:t>
      </w:r>
      <w:r w:rsidR="001B332C">
        <w:t>игрок, враги, предметы, уровни.</w:t>
      </w:r>
    </w:p>
    <w:p w14:paraId="651130C5" w14:textId="0434F865" w:rsidR="003E7F0B" w:rsidRPr="00A51B6B" w:rsidRDefault="003E7F0B" w:rsidP="00AF4033">
      <w:pPr>
        <w:pStyle w:val="34b"/>
        <w:rPr>
          <w:lang w:val="ru-MD"/>
        </w:rPr>
      </w:pPr>
      <w:r>
        <w:t xml:space="preserve">Целевая платформа – ПК, </w:t>
      </w:r>
      <w:r>
        <w:rPr>
          <w:lang w:val="en-US"/>
        </w:rPr>
        <w:t>Windows</w:t>
      </w:r>
      <w:r w:rsidRPr="00A51B6B">
        <w:rPr>
          <w:lang w:val="ru-MD"/>
        </w:rPr>
        <w:t xml:space="preserve"> 10/11</w:t>
      </w:r>
    </w:p>
    <w:p w14:paraId="377A1167" w14:textId="4DCBF317" w:rsidR="002E7645" w:rsidRPr="00C2047E" w:rsidRDefault="00F84B13" w:rsidP="00C2047E">
      <w:pPr>
        <w:pStyle w:val="34b"/>
        <w:rPr>
          <w:lang w:val="en-US"/>
        </w:rPr>
      </w:pPr>
      <w:r>
        <w:t xml:space="preserve">Игровой движок – </w:t>
      </w:r>
      <w:r>
        <w:rPr>
          <w:lang w:val="en-US"/>
        </w:rPr>
        <w:t>Godot Engine 4.2.1</w:t>
      </w:r>
    </w:p>
    <w:p w14:paraId="7FFCDD29" w14:textId="4B7B4B21" w:rsidR="006E57A9" w:rsidRDefault="002E7645" w:rsidP="002E7645">
      <w:pPr>
        <w:pStyle w:val="2"/>
        <w:rPr>
          <w:b/>
          <w:bCs/>
        </w:rPr>
      </w:pPr>
      <w:bookmarkStart w:id="20" w:name="_Toc398683308"/>
      <w:bookmarkStart w:id="21" w:name="_Toc147481964"/>
      <w:bookmarkStart w:id="22" w:name="_Toc157365820"/>
      <w:bookmarkStart w:id="23" w:name="_Toc157365897"/>
      <w:r w:rsidRPr="007E13CC">
        <w:rPr>
          <w:b/>
          <w:bCs/>
        </w:rPr>
        <w:t>Цели создания системы</w:t>
      </w:r>
      <w:bookmarkEnd w:id="20"/>
      <w:bookmarkEnd w:id="21"/>
      <w:bookmarkEnd w:id="22"/>
      <w:bookmarkEnd w:id="23"/>
    </w:p>
    <w:p w14:paraId="656D4598" w14:textId="78B0473E" w:rsidR="00E328EC" w:rsidRPr="00467546" w:rsidRDefault="00D33F86" w:rsidP="003E345B">
      <w:pPr>
        <w:pStyle w:val="34b"/>
      </w:pPr>
      <w:r>
        <w:t>Доставить удовольствие людям</w:t>
      </w:r>
    </w:p>
    <w:p w14:paraId="2C13B37C" w14:textId="77777777" w:rsidR="00C92331" w:rsidRPr="00B152B8" w:rsidRDefault="006E57A9" w:rsidP="00A52B06">
      <w:pPr>
        <w:pStyle w:val="1"/>
      </w:pPr>
      <w:bookmarkStart w:id="24" w:name="_Toc398683313"/>
      <w:bookmarkStart w:id="25" w:name="_Toc147481969"/>
      <w:bookmarkStart w:id="26" w:name="_Toc157365824"/>
      <w:bookmarkStart w:id="27" w:name="_Toc157365901"/>
      <w:r w:rsidRPr="00B152B8">
        <w:lastRenderedPageBreak/>
        <w:t>Требования</w:t>
      </w:r>
      <w:r w:rsidRPr="00467546">
        <w:t xml:space="preserve"> к системе</w:t>
      </w:r>
      <w:bookmarkEnd w:id="24"/>
      <w:bookmarkEnd w:id="25"/>
      <w:bookmarkEnd w:id="26"/>
      <w:bookmarkEnd w:id="27"/>
    </w:p>
    <w:p w14:paraId="4BC67604" w14:textId="77777777" w:rsidR="003406A5" w:rsidRPr="007E13CC" w:rsidRDefault="003406A5" w:rsidP="003406A5">
      <w:pPr>
        <w:pStyle w:val="2"/>
        <w:rPr>
          <w:b/>
          <w:bCs/>
        </w:rPr>
      </w:pPr>
      <w:bookmarkStart w:id="28" w:name="_Toc398683314"/>
      <w:bookmarkStart w:id="29" w:name="_Toc147481970"/>
      <w:bookmarkStart w:id="30" w:name="_Toc157365825"/>
      <w:bookmarkStart w:id="31" w:name="_Toc157365902"/>
      <w:r w:rsidRPr="007E13CC">
        <w:rPr>
          <w:b/>
          <w:bCs/>
        </w:rPr>
        <w:t xml:space="preserve">Требования к </w:t>
      </w:r>
      <w:r w:rsidR="000A0203" w:rsidRPr="007E13CC">
        <w:rPr>
          <w:b/>
          <w:bCs/>
        </w:rPr>
        <w:t xml:space="preserve">структуре </w:t>
      </w:r>
      <w:r w:rsidRPr="007E13CC">
        <w:rPr>
          <w:b/>
          <w:bCs/>
        </w:rPr>
        <w:t>систем</w:t>
      </w:r>
      <w:r w:rsidR="000A0203" w:rsidRPr="007E13CC">
        <w:rPr>
          <w:b/>
          <w:bCs/>
        </w:rPr>
        <w:t>ы</w:t>
      </w:r>
      <w:r w:rsidRPr="007E13CC">
        <w:rPr>
          <w:b/>
          <w:bCs/>
        </w:rPr>
        <w:t xml:space="preserve"> в целом</w:t>
      </w:r>
      <w:bookmarkEnd w:id="28"/>
      <w:bookmarkEnd w:id="29"/>
      <w:bookmarkEnd w:id="30"/>
      <w:bookmarkEnd w:id="31"/>
    </w:p>
    <w:p w14:paraId="04652138" w14:textId="77777777" w:rsidR="006B531A" w:rsidRPr="007E13CC" w:rsidRDefault="00EE1876" w:rsidP="003406A5">
      <w:pPr>
        <w:pStyle w:val="3"/>
        <w:rPr>
          <w:b/>
          <w:bCs w:val="0"/>
        </w:rPr>
      </w:pPr>
      <w:bookmarkStart w:id="32" w:name="_Toc88210209"/>
      <w:bookmarkStart w:id="33" w:name="_Toc80965237"/>
      <w:bookmarkStart w:id="34" w:name="_Toc145606002"/>
      <w:bookmarkStart w:id="35" w:name="_Toc100077624"/>
      <w:bookmarkStart w:id="36" w:name="_Toc157365826"/>
      <w:bookmarkStart w:id="37" w:name="_Toc157365903"/>
      <w:bookmarkStart w:id="38" w:name="_Toc398683315"/>
      <w:bookmarkStart w:id="39" w:name="_Toc147481971"/>
      <w:r w:rsidRPr="007E13CC">
        <w:rPr>
          <w:b/>
          <w:bCs w:val="0"/>
        </w:rPr>
        <w:t>Общие п</w:t>
      </w:r>
      <w:r w:rsidR="006B531A" w:rsidRPr="007E13CC">
        <w:rPr>
          <w:b/>
          <w:bCs w:val="0"/>
        </w:rPr>
        <w:t xml:space="preserve">ринципы развития </w:t>
      </w:r>
      <w:bookmarkEnd w:id="32"/>
      <w:bookmarkEnd w:id="33"/>
      <w:bookmarkEnd w:id="34"/>
      <w:bookmarkEnd w:id="35"/>
      <w:r w:rsidR="006B531A" w:rsidRPr="007E13CC">
        <w:rPr>
          <w:b/>
          <w:bCs w:val="0"/>
        </w:rPr>
        <w:t>Системы</w:t>
      </w:r>
      <w:bookmarkEnd w:id="36"/>
      <w:bookmarkEnd w:id="37"/>
    </w:p>
    <w:p w14:paraId="65AB1A27" w14:textId="77777777" w:rsidR="00D24A6A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>Принцип совместимости</w:t>
      </w:r>
    </w:p>
    <w:p w14:paraId="70174A25" w14:textId="4882D30A" w:rsidR="006B531A" w:rsidRDefault="006B531A" w:rsidP="00D24A6A">
      <w:pPr>
        <w:pStyle w:val="34b"/>
      </w:pPr>
      <w:r>
        <w:t xml:space="preserve">Должны быть реализованы информационные интерфейсы, благодаря которым </w:t>
      </w:r>
      <w:r w:rsidR="00D24A6A">
        <w:t>С</w:t>
      </w:r>
      <w:r>
        <w:t>истем</w:t>
      </w:r>
      <w:r w:rsidR="00D24A6A">
        <w:t>а</w:t>
      </w:r>
      <w:r>
        <w:t xml:space="preserve"> может взаимодействовать с</w:t>
      </w:r>
      <w:r w:rsidR="00D24A6A">
        <w:t> </w:t>
      </w:r>
      <w:r>
        <w:t>другими системами в</w:t>
      </w:r>
      <w:r w:rsidR="00D24A6A">
        <w:t> </w:t>
      </w:r>
      <w:r>
        <w:t>соответствии с</w:t>
      </w:r>
      <w:r w:rsidR="00D24A6A">
        <w:t> </w:t>
      </w:r>
      <w:r>
        <w:t>установленными правилами</w:t>
      </w:r>
      <w:r w:rsidR="007F4E38">
        <w:t xml:space="preserve"> (например, клавиатура, монитор, компьютерная мышь)</w:t>
      </w:r>
    </w:p>
    <w:p w14:paraId="48845092" w14:textId="77777777" w:rsidR="00D24A6A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>Принцип стандартизации (унификации)</w:t>
      </w:r>
    </w:p>
    <w:p w14:paraId="1713D6DF" w14:textId="24C65594" w:rsidR="006B531A" w:rsidRPr="00394648" w:rsidRDefault="006B531A" w:rsidP="00D24A6A">
      <w:pPr>
        <w:pStyle w:val="34b"/>
      </w:pPr>
      <w:r>
        <w:t>Должны быть применены типовые, унифицированные и стандартизованные элементы, проектные решения, пакеты прикладных программ, комплексы, компоненты</w:t>
      </w:r>
      <w:r w:rsidR="00D24A6A">
        <w:t>.</w:t>
      </w:r>
      <w:r w:rsidR="00394648">
        <w:t xml:space="preserve"> (Например, компоненты игрового движка </w:t>
      </w:r>
      <w:r w:rsidR="00394648">
        <w:rPr>
          <w:lang w:val="en-US"/>
        </w:rPr>
        <w:t>Godot Engine)</w:t>
      </w:r>
    </w:p>
    <w:p w14:paraId="441B0BE0" w14:textId="77777777" w:rsidR="007B3C8D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 xml:space="preserve">Принцип повторного использования разработанных компонентов в составе </w:t>
      </w:r>
      <w:r w:rsidR="007B3C8D" w:rsidRPr="007E13CC">
        <w:rPr>
          <w:b/>
          <w:bCs/>
        </w:rPr>
        <w:t>С</w:t>
      </w:r>
      <w:r w:rsidRPr="007E13CC">
        <w:rPr>
          <w:b/>
          <w:bCs/>
        </w:rPr>
        <w:t>истемы</w:t>
      </w:r>
    </w:p>
    <w:p w14:paraId="5CA3603F" w14:textId="77777777" w:rsidR="006B531A" w:rsidRPr="006B531A" w:rsidRDefault="006B531A" w:rsidP="007B3C8D">
      <w:pPr>
        <w:pStyle w:val="34b"/>
      </w:pPr>
      <w:r>
        <w:t xml:space="preserve">Должна быть предусмотрена возможность использования или повторного использования </w:t>
      </w:r>
      <w:r w:rsidR="00FC60F7">
        <w:t xml:space="preserve">разработанных </w:t>
      </w:r>
      <w:r>
        <w:t xml:space="preserve">компонентов </w:t>
      </w:r>
      <w:r w:rsidR="007B3C8D">
        <w:t>С</w:t>
      </w:r>
      <w:r>
        <w:t xml:space="preserve">истемы в составе других </w:t>
      </w:r>
      <w:r w:rsidR="00FC60F7">
        <w:t>функциональных блоков Системы</w:t>
      </w:r>
      <w:r>
        <w:t>, посредством их полного встраивания или повторного использования с</w:t>
      </w:r>
      <w:r w:rsidR="007B3C8D">
        <w:t> </w:t>
      </w:r>
      <w:r>
        <w:t>модификацией, необходимой для реализации функциональных задач.</w:t>
      </w:r>
    </w:p>
    <w:p w14:paraId="02B042DB" w14:textId="3BB6AC79" w:rsidR="006B531A" w:rsidRDefault="006B531A" w:rsidP="00576C72">
      <w:pPr>
        <w:pStyle w:val="3"/>
        <w:rPr>
          <w:b/>
          <w:bCs w:val="0"/>
        </w:rPr>
      </w:pPr>
      <w:bookmarkStart w:id="40" w:name="_Toc157365827"/>
      <w:bookmarkStart w:id="41" w:name="_Toc157365904"/>
      <w:bookmarkEnd w:id="38"/>
      <w:bookmarkEnd w:id="39"/>
      <w:r w:rsidRPr="007E13CC">
        <w:rPr>
          <w:b/>
          <w:bCs w:val="0"/>
        </w:rPr>
        <w:t>Перечень подсистем, их назначение и основные характеристики, требования к числу уровней иерархии и степени централизации системы</w:t>
      </w:r>
      <w:bookmarkEnd w:id="40"/>
      <w:bookmarkEnd w:id="41"/>
    </w:p>
    <w:p w14:paraId="53A93865" w14:textId="77777777" w:rsidR="00804F64" w:rsidRPr="00804F64" w:rsidRDefault="00804F64" w:rsidP="00804F64">
      <w:pPr>
        <w:pStyle w:val="34b"/>
      </w:pPr>
      <w:r w:rsidRPr="00804F64">
        <w:t>Система состоит из следующих логических подсистем (сцен):</w:t>
      </w:r>
    </w:p>
    <w:p w14:paraId="1DE54A1E" w14:textId="77777777" w:rsidR="00804F64" w:rsidRPr="00804F64" w:rsidRDefault="00804F64" w:rsidP="00804F64">
      <w:pPr>
        <w:pStyle w:val="34b"/>
      </w:pPr>
    </w:p>
    <w:p w14:paraId="0059290F" w14:textId="0E4B5C5F" w:rsidR="00804F64" w:rsidRPr="00804F64" w:rsidRDefault="00804F64" w:rsidP="00405B15">
      <w:pPr>
        <w:pStyle w:val="34b"/>
        <w:numPr>
          <w:ilvl w:val="0"/>
          <w:numId w:val="20"/>
        </w:numPr>
      </w:pPr>
      <w:r w:rsidRPr="00804F64">
        <w:t>Main: Главная сцена, точка входа, менеджер переходов.</w:t>
      </w:r>
    </w:p>
    <w:p w14:paraId="7788D4DA" w14:textId="7C235AB6" w:rsidR="00804F64" w:rsidRPr="00804F64" w:rsidRDefault="00804F64" w:rsidP="00405B15">
      <w:pPr>
        <w:pStyle w:val="34b"/>
        <w:numPr>
          <w:ilvl w:val="0"/>
          <w:numId w:val="20"/>
        </w:numPr>
      </w:pPr>
      <w:r w:rsidRPr="00804F64">
        <w:t>Player: Подсистема управления персонажем.</w:t>
      </w:r>
    </w:p>
    <w:p w14:paraId="575A9612" w14:textId="735BECC7" w:rsidR="00804F64" w:rsidRPr="00804F64" w:rsidRDefault="00804F64" w:rsidP="00405B15">
      <w:pPr>
        <w:pStyle w:val="34b"/>
        <w:numPr>
          <w:ilvl w:val="0"/>
          <w:numId w:val="20"/>
        </w:numPr>
      </w:pPr>
      <w:r w:rsidRPr="00804F64">
        <w:t>Enemies: Подсистема искусственного интеллекта противников.</w:t>
      </w:r>
    </w:p>
    <w:p w14:paraId="493C27E6" w14:textId="28978774" w:rsidR="00804F64" w:rsidRPr="00804F64" w:rsidRDefault="00804F64" w:rsidP="00405B15">
      <w:pPr>
        <w:pStyle w:val="34b"/>
        <w:numPr>
          <w:ilvl w:val="0"/>
          <w:numId w:val="20"/>
        </w:numPr>
      </w:pPr>
      <w:r w:rsidRPr="00804F64">
        <w:t>Interactables: Подсистема взаимодействующих объектов (монеты, чекпоинты, выход).</w:t>
      </w:r>
    </w:p>
    <w:p w14:paraId="23D389F5" w14:textId="58343C0A" w:rsidR="00804F64" w:rsidRPr="00804F64" w:rsidRDefault="00804F64" w:rsidP="00405B15">
      <w:pPr>
        <w:pStyle w:val="34b"/>
        <w:numPr>
          <w:ilvl w:val="0"/>
          <w:numId w:val="20"/>
        </w:numPr>
      </w:pPr>
      <w:r w:rsidRPr="00804F64">
        <w:t>UI: Подсистема пользовательского интерфейса (меню, HUD).</w:t>
      </w:r>
    </w:p>
    <w:p w14:paraId="6A036776" w14:textId="66F02FBC" w:rsidR="000B0AE2" w:rsidRPr="00804F64" w:rsidRDefault="00804F64" w:rsidP="00405B15">
      <w:pPr>
        <w:pStyle w:val="34b"/>
        <w:numPr>
          <w:ilvl w:val="0"/>
          <w:numId w:val="20"/>
        </w:numPr>
      </w:pPr>
      <w:r w:rsidRPr="00804F64">
        <w:lastRenderedPageBreak/>
        <w:t>Virtual: Базовые классы и абстракции.</w:t>
      </w:r>
    </w:p>
    <w:p w14:paraId="1A4A5988" w14:textId="776B2CDF" w:rsidR="006B531A" w:rsidRDefault="004C6951" w:rsidP="00576C72">
      <w:pPr>
        <w:pStyle w:val="3"/>
        <w:rPr>
          <w:b/>
          <w:bCs w:val="0"/>
        </w:rPr>
      </w:pPr>
      <w:r>
        <w:rPr>
          <w:b/>
          <w:bCs w:val="0"/>
        </w:rPr>
        <w:t>Архитектурная схема (логическая)</w:t>
      </w:r>
    </w:p>
    <w:p w14:paraId="4E598AAF" w14:textId="32CBA8A1" w:rsidR="004024BF" w:rsidRDefault="004024BF" w:rsidP="004024BF">
      <w:pPr>
        <w:pStyle w:val="34b"/>
      </w:pPr>
      <w:r>
        <w:t>Архитектурная схема представлена ниже (Фигура 3.1)</w:t>
      </w:r>
      <w:r w:rsidR="00597E43">
        <w:t>.</w:t>
      </w:r>
    </w:p>
    <w:p w14:paraId="4A10E69B" w14:textId="77777777" w:rsidR="006055E6" w:rsidRPr="004024BF" w:rsidRDefault="006055E6" w:rsidP="004024BF">
      <w:pPr>
        <w:pStyle w:val="34b"/>
      </w:pPr>
    </w:p>
    <w:p w14:paraId="709B9099" w14:textId="77777777" w:rsidR="004024BF" w:rsidRDefault="00A17040" w:rsidP="004024BF">
      <w:pPr>
        <w:pStyle w:val="34b"/>
        <w:keepNext/>
      </w:pPr>
      <w:r w:rsidRPr="00A17040">
        <w:rPr>
          <w:noProof/>
        </w:rPr>
        <w:drawing>
          <wp:inline distT="0" distB="0" distL="0" distR="0" wp14:anchorId="4796C7CC" wp14:editId="76F85749">
            <wp:extent cx="5601095" cy="1299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242" cy="130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19C1" w14:textId="5BE6954D" w:rsidR="00A17040" w:rsidRPr="004024BF" w:rsidRDefault="004024BF" w:rsidP="004024BF">
      <w:pPr>
        <w:pStyle w:val="ad"/>
        <w:jc w:val="center"/>
      </w:pPr>
      <w:r w:rsidRPr="004024BF">
        <w:rPr>
          <w:b/>
          <w:bCs w:val="0"/>
        </w:rPr>
        <w:t xml:space="preserve">Фигура </w:t>
      </w:r>
      <w:r w:rsidR="0024765E">
        <w:rPr>
          <w:b/>
          <w:bCs w:val="0"/>
        </w:rPr>
        <w:fldChar w:fldCharType="begin"/>
      </w:r>
      <w:r w:rsidR="0024765E">
        <w:rPr>
          <w:b/>
          <w:bCs w:val="0"/>
        </w:rPr>
        <w:instrText xml:space="preserve"> STYLEREF 1 \s </w:instrText>
      </w:r>
      <w:r w:rsidR="0024765E">
        <w:rPr>
          <w:b/>
          <w:bCs w:val="0"/>
        </w:rPr>
        <w:fldChar w:fldCharType="separate"/>
      </w:r>
      <w:r w:rsidR="0024765E">
        <w:rPr>
          <w:b/>
          <w:bCs w:val="0"/>
          <w:noProof/>
        </w:rPr>
        <w:t>3</w:t>
      </w:r>
      <w:r w:rsidR="0024765E">
        <w:rPr>
          <w:b/>
          <w:bCs w:val="0"/>
        </w:rPr>
        <w:fldChar w:fldCharType="end"/>
      </w:r>
      <w:r w:rsidR="0024765E">
        <w:rPr>
          <w:b/>
          <w:bCs w:val="0"/>
        </w:rPr>
        <w:t>.</w:t>
      </w:r>
      <w:r w:rsidR="0024765E">
        <w:rPr>
          <w:b/>
          <w:bCs w:val="0"/>
        </w:rPr>
        <w:fldChar w:fldCharType="begin"/>
      </w:r>
      <w:r w:rsidR="0024765E">
        <w:rPr>
          <w:b/>
          <w:bCs w:val="0"/>
        </w:rPr>
        <w:instrText xml:space="preserve"> SEQ Фигура \* ARABIC \s 1 </w:instrText>
      </w:r>
      <w:r w:rsidR="0024765E">
        <w:rPr>
          <w:b/>
          <w:bCs w:val="0"/>
        </w:rPr>
        <w:fldChar w:fldCharType="separate"/>
      </w:r>
      <w:r w:rsidR="0024765E">
        <w:rPr>
          <w:b/>
          <w:bCs w:val="0"/>
          <w:noProof/>
        </w:rPr>
        <w:t>1</w:t>
      </w:r>
      <w:r w:rsidR="0024765E">
        <w:rPr>
          <w:b/>
          <w:bCs w:val="0"/>
        </w:rPr>
        <w:fldChar w:fldCharType="end"/>
      </w:r>
      <w:r>
        <w:t xml:space="preserve"> Архитектурная схема</w:t>
      </w:r>
    </w:p>
    <w:p w14:paraId="40FE3465" w14:textId="77F00AE6" w:rsidR="006B531A" w:rsidRDefault="003F6D22" w:rsidP="00576C72">
      <w:pPr>
        <w:pStyle w:val="3"/>
        <w:rPr>
          <w:b/>
          <w:bCs w:val="0"/>
        </w:rPr>
      </w:pPr>
      <w:r>
        <w:rPr>
          <w:b/>
          <w:bCs w:val="0"/>
        </w:rPr>
        <w:t>Структурная схема (</w:t>
      </w:r>
      <w:r w:rsidR="00947B0C">
        <w:rPr>
          <w:b/>
          <w:bCs w:val="0"/>
        </w:rPr>
        <w:t>файловая)</w:t>
      </w:r>
    </w:p>
    <w:p w14:paraId="4EDF1124" w14:textId="2216270A" w:rsidR="007102DD" w:rsidRDefault="007102DD" w:rsidP="007102DD">
      <w:pPr>
        <w:pStyle w:val="34b"/>
      </w:pPr>
      <w:r>
        <w:t>Файловая система представлена ниже (фигура 3.2)</w:t>
      </w:r>
      <w:r w:rsidR="006203E2">
        <w:t>.</w:t>
      </w:r>
    </w:p>
    <w:p w14:paraId="4315DF85" w14:textId="77777777" w:rsidR="0024765E" w:rsidRDefault="00B97C6D" w:rsidP="0024765E">
      <w:pPr>
        <w:pStyle w:val="34b"/>
        <w:keepNext/>
        <w:jc w:val="center"/>
      </w:pPr>
      <w:r w:rsidRPr="00B97C6D">
        <w:rPr>
          <w:noProof/>
        </w:rPr>
        <w:drawing>
          <wp:inline distT="0" distB="0" distL="0" distR="0" wp14:anchorId="01680195" wp14:editId="0EFCFF03">
            <wp:extent cx="2203640" cy="2856408"/>
            <wp:effectExtent l="0" t="0" r="635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737" cy="28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DA95" w14:textId="7A809C29" w:rsidR="006B531A" w:rsidRPr="00B152B8" w:rsidRDefault="0024765E" w:rsidP="000A4394">
      <w:pPr>
        <w:pStyle w:val="ad"/>
        <w:jc w:val="center"/>
      </w:pPr>
      <w:r w:rsidRPr="0024765E">
        <w:rPr>
          <w:b/>
          <w:bCs w:val="0"/>
        </w:rPr>
        <w:t xml:space="preserve">Фигура </w:t>
      </w:r>
      <w:r w:rsidRPr="0024765E">
        <w:rPr>
          <w:b/>
          <w:bCs w:val="0"/>
        </w:rPr>
        <w:fldChar w:fldCharType="begin"/>
      </w:r>
      <w:r w:rsidRPr="0024765E">
        <w:rPr>
          <w:b/>
          <w:bCs w:val="0"/>
        </w:rPr>
        <w:instrText xml:space="preserve"> STYLEREF 1 \s </w:instrText>
      </w:r>
      <w:r w:rsidRPr="0024765E">
        <w:rPr>
          <w:b/>
          <w:bCs w:val="0"/>
        </w:rPr>
        <w:fldChar w:fldCharType="separate"/>
      </w:r>
      <w:r w:rsidRPr="0024765E">
        <w:rPr>
          <w:b/>
          <w:bCs w:val="0"/>
          <w:noProof/>
        </w:rPr>
        <w:t>3</w:t>
      </w:r>
      <w:r w:rsidRPr="0024765E">
        <w:rPr>
          <w:b/>
          <w:bCs w:val="0"/>
        </w:rPr>
        <w:fldChar w:fldCharType="end"/>
      </w:r>
      <w:r w:rsidRPr="0024765E">
        <w:rPr>
          <w:b/>
          <w:bCs w:val="0"/>
        </w:rPr>
        <w:t>.</w:t>
      </w:r>
      <w:r w:rsidRPr="0024765E">
        <w:rPr>
          <w:b/>
          <w:bCs w:val="0"/>
        </w:rPr>
        <w:fldChar w:fldCharType="begin"/>
      </w:r>
      <w:r w:rsidRPr="0024765E">
        <w:rPr>
          <w:b/>
          <w:bCs w:val="0"/>
        </w:rPr>
        <w:instrText xml:space="preserve"> SEQ Фигура \* ARABIC \s 1 </w:instrText>
      </w:r>
      <w:r w:rsidRPr="0024765E">
        <w:rPr>
          <w:b/>
          <w:bCs w:val="0"/>
        </w:rPr>
        <w:fldChar w:fldCharType="separate"/>
      </w:r>
      <w:r w:rsidRPr="0024765E">
        <w:rPr>
          <w:b/>
          <w:bCs w:val="0"/>
          <w:noProof/>
        </w:rPr>
        <w:t>2</w:t>
      </w:r>
      <w:r w:rsidRPr="0024765E">
        <w:rPr>
          <w:b/>
          <w:bCs w:val="0"/>
        </w:rPr>
        <w:fldChar w:fldCharType="end"/>
      </w:r>
      <w:r>
        <w:t xml:space="preserve"> Структурная схема</w:t>
      </w:r>
    </w:p>
    <w:p w14:paraId="17594200" w14:textId="61267DC5" w:rsidR="006B531A" w:rsidRDefault="006B531A" w:rsidP="00576C72">
      <w:pPr>
        <w:pStyle w:val="3"/>
        <w:rPr>
          <w:b/>
          <w:bCs w:val="0"/>
        </w:rPr>
      </w:pPr>
      <w:bookmarkStart w:id="42" w:name="_Toc157365830"/>
      <w:bookmarkStart w:id="43" w:name="_Toc157365907"/>
      <w:r w:rsidRPr="007E13CC">
        <w:rPr>
          <w:b/>
          <w:bCs w:val="0"/>
        </w:rPr>
        <w:t>Требования к режимам функционирования системы</w:t>
      </w:r>
      <w:bookmarkEnd w:id="42"/>
      <w:bookmarkEnd w:id="43"/>
    </w:p>
    <w:p w14:paraId="3240277F" w14:textId="77777777" w:rsidR="009D23B4" w:rsidRDefault="009D23B4" w:rsidP="009D23B4">
      <w:pPr>
        <w:pStyle w:val="34b"/>
        <w:spacing w:line="360" w:lineRule="auto"/>
      </w:pPr>
      <w:r>
        <w:t>Система функционирует в интерактивном режиме реального времени (Real-time).</w:t>
      </w:r>
    </w:p>
    <w:p w14:paraId="4ADD8A54" w14:textId="5B607415" w:rsidR="006B531A" w:rsidRPr="00B152B8" w:rsidRDefault="009D23B4" w:rsidP="00C252C3">
      <w:pPr>
        <w:pStyle w:val="34b"/>
      </w:pPr>
      <w:r>
        <w:t>Частота обновления кадров: не менее 60 FPS на целевом оборудовании.</w:t>
      </w:r>
    </w:p>
    <w:p w14:paraId="30108A57" w14:textId="262A74FD" w:rsidR="006B531A" w:rsidRDefault="006B531A" w:rsidP="00576C72">
      <w:pPr>
        <w:pStyle w:val="3"/>
        <w:rPr>
          <w:b/>
          <w:bCs w:val="0"/>
        </w:rPr>
      </w:pPr>
      <w:bookmarkStart w:id="44" w:name="_Toc157365831"/>
      <w:bookmarkStart w:id="45" w:name="_Toc157365908"/>
      <w:r w:rsidRPr="007E13CC">
        <w:rPr>
          <w:b/>
          <w:bCs w:val="0"/>
        </w:rPr>
        <w:lastRenderedPageBreak/>
        <w:t>Требования по диагностированию системы</w:t>
      </w:r>
      <w:bookmarkEnd w:id="44"/>
      <w:bookmarkEnd w:id="45"/>
    </w:p>
    <w:p w14:paraId="4A3EBB16" w14:textId="77777777" w:rsidR="00156B3B" w:rsidRDefault="00156B3B" w:rsidP="00156B3B">
      <w:pPr>
        <w:pStyle w:val="34b"/>
        <w:spacing w:line="360" w:lineRule="auto"/>
      </w:pPr>
      <w:r>
        <w:t>Система должна выводить сообщения об ошибках в консоль отладки Godot.</w:t>
      </w:r>
    </w:p>
    <w:p w14:paraId="305B6306" w14:textId="73AAD403" w:rsidR="006B531A" w:rsidRPr="00B152B8" w:rsidRDefault="00156B3B" w:rsidP="00E703C1">
      <w:pPr>
        <w:pStyle w:val="34b"/>
      </w:pPr>
      <w:r>
        <w:t>Предусмотреть логирование критических ошибок (падение уровня, потеря данных).</w:t>
      </w:r>
    </w:p>
    <w:p w14:paraId="3CF2A9AF" w14:textId="1A977A74" w:rsidR="006B531A" w:rsidRDefault="006B531A" w:rsidP="00576C72">
      <w:pPr>
        <w:pStyle w:val="3"/>
        <w:rPr>
          <w:b/>
          <w:bCs w:val="0"/>
        </w:rPr>
      </w:pPr>
      <w:bookmarkStart w:id="46" w:name="_Toc157365832"/>
      <w:bookmarkStart w:id="47" w:name="_Toc157365909"/>
      <w:r w:rsidRPr="007E13CC">
        <w:rPr>
          <w:b/>
          <w:bCs w:val="0"/>
        </w:rPr>
        <w:t>Перспективы развития, модернизации системы</w:t>
      </w:r>
      <w:bookmarkEnd w:id="46"/>
      <w:bookmarkEnd w:id="47"/>
    </w:p>
    <w:p w14:paraId="12D0967B" w14:textId="77777777" w:rsidR="00C11DFE" w:rsidRDefault="00C81D77" w:rsidP="00C11DFE">
      <w:pPr>
        <w:pStyle w:val="34b"/>
      </w:pPr>
      <w:r w:rsidRPr="00C81D77">
        <w:t>Возможно добавление новых уровней, типов врагов, звукового сопровождения и расширение сюжета</w:t>
      </w:r>
      <w:r w:rsidR="00C11DFE">
        <w:t xml:space="preserve"> </w:t>
      </w:r>
    </w:p>
    <w:p w14:paraId="21C1E577" w14:textId="16E4537C" w:rsidR="007E13CC" w:rsidRDefault="003406A5" w:rsidP="00575575">
      <w:pPr>
        <w:pStyle w:val="2"/>
      </w:pPr>
      <w:bookmarkStart w:id="48" w:name="_Toc398683329"/>
      <w:bookmarkStart w:id="49" w:name="_Toc147481985"/>
      <w:bookmarkStart w:id="50" w:name="_Toc157365833"/>
      <w:bookmarkStart w:id="51" w:name="_Toc157365910"/>
      <w:r w:rsidRPr="00BB0AA4">
        <w:rPr>
          <w:b/>
          <w:bCs/>
        </w:rPr>
        <w:t>Требования к функциям (задачам), выполняемым системой</w:t>
      </w:r>
      <w:bookmarkEnd w:id="48"/>
      <w:bookmarkEnd w:id="49"/>
      <w:bookmarkEnd w:id="50"/>
      <w:bookmarkEnd w:id="51"/>
    </w:p>
    <w:p w14:paraId="7BACD89E" w14:textId="09B3FDEF" w:rsidR="007E13CC" w:rsidRPr="007E13CC" w:rsidRDefault="007E13CC" w:rsidP="007E13CC">
      <w:pPr>
        <w:pStyle w:val="3"/>
        <w:rPr>
          <w:b/>
          <w:bCs w:val="0"/>
        </w:rPr>
      </w:pPr>
      <w:bookmarkStart w:id="52" w:name="_Toc157365834"/>
      <w:bookmarkStart w:id="53" w:name="_Toc157365911"/>
      <w:r w:rsidRPr="007E13CC">
        <w:rPr>
          <w:b/>
          <w:bCs w:val="0"/>
        </w:rPr>
        <w:t>Общие требования к доработке Системы</w:t>
      </w:r>
      <w:bookmarkEnd w:id="52"/>
      <w:bookmarkEnd w:id="53"/>
    </w:p>
    <w:p w14:paraId="6AAFA9C8" w14:textId="1453470E" w:rsidR="007E13CC" w:rsidRPr="00674E68" w:rsidRDefault="00674E68" w:rsidP="00674E68">
      <w:pPr>
        <w:pStyle w:val="34b"/>
      </w:pPr>
      <w:r w:rsidRPr="00674E68">
        <w:t>Функционал должен быть реализован согласно перечню скриптов и сцен.</w:t>
      </w:r>
    </w:p>
    <w:p w14:paraId="6073AA55" w14:textId="1E294EC5" w:rsidR="007E13CC" w:rsidRDefault="007E13CC" w:rsidP="007E13CC">
      <w:pPr>
        <w:pStyle w:val="3"/>
        <w:rPr>
          <w:b/>
          <w:bCs w:val="0"/>
        </w:rPr>
      </w:pPr>
      <w:bookmarkStart w:id="54" w:name="_Toc157365835"/>
      <w:bookmarkStart w:id="55" w:name="_Toc157365912"/>
      <w:r w:rsidRPr="007E13CC">
        <w:rPr>
          <w:b/>
          <w:bCs w:val="0"/>
        </w:rPr>
        <w:t>Требования к доработке функционального блока</w:t>
      </w:r>
      <w:bookmarkEnd w:id="54"/>
      <w:bookmarkEnd w:id="55"/>
    </w:p>
    <w:p w14:paraId="6DC48C56" w14:textId="7CED04F2" w:rsidR="00C107B7" w:rsidRDefault="00883493" w:rsidP="00C107B7">
      <w:pPr>
        <w:pStyle w:val="34b"/>
      </w:pPr>
      <w:r w:rsidRPr="00883493">
        <w:t>Основные программные модули и их назначение: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953"/>
        <w:gridCol w:w="2424"/>
        <w:gridCol w:w="4534"/>
      </w:tblGrid>
      <w:tr w:rsidR="00E952AA" w:rsidRPr="00E952AA" w14:paraId="4666B0EB" w14:textId="77777777" w:rsidTr="0067785D">
        <w:tc>
          <w:tcPr>
            <w:tcW w:w="0" w:type="auto"/>
            <w:hideMark/>
          </w:tcPr>
          <w:p w14:paraId="364E3C4B" w14:textId="77777777" w:rsidR="00E952AA" w:rsidRPr="00C02F54" w:rsidRDefault="00E952AA" w:rsidP="00795987">
            <w:pPr>
              <w:pStyle w:val="34b"/>
              <w:ind w:firstLine="0"/>
              <w:rPr>
                <w:b/>
                <w:bCs/>
                <w:lang w:val="ru-MD" w:eastAsia="ru-MD"/>
              </w:rPr>
            </w:pPr>
            <w:r w:rsidRPr="00C02F54">
              <w:rPr>
                <w:b/>
                <w:bCs/>
                <w:lang w:val="ru-MD" w:eastAsia="ru-MD"/>
              </w:rPr>
              <w:t>Скрипт / Сцена</w:t>
            </w:r>
          </w:p>
        </w:tc>
        <w:tc>
          <w:tcPr>
            <w:tcW w:w="0" w:type="auto"/>
            <w:hideMark/>
          </w:tcPr>
          <w:p w14:paraId="726BDC7D" w14:textId="77777777" w:rsidR="00E952AA" w:rsidRPr="00C02F54" w:rsidRDefault="00E952AA" w:rsidP="00795987">
            <w:pPr>
              <w:pStyle w:val="34b"/>
              <w:ind w:firstLine="0"/>
              <w:rPr>
                <w:b/>
                <w:bCs/>
                <w:lang w:val="ru-MD" w:eastAsia="ru-MD"/>
              </w:rPr>
            </w:pPr>
            <w:r w:rsidRPr="00C02F54">
              <w:rPr>
                <w:b/>
                <w:bCs/>
                <w:lang w:val="ru-MD" w:eastAsia="ru-MD"/>
              </w:rPr>
              <w:t>Назначение</w:t>
            </w:r>
          </w:p>
        </w:tc>
        <w:tc>
          <w:tcPr>
            <w:tcW w:w="0" w:type="auto"/>
            <w:hideMark/>
          </w:tcPr>
          <w:p w14:paraId="2EF6A00C" w14:textId="77777777" w:rsidR="00E952AA" w:rsidRPr="00C02F54" w:rsidRDefault="00E952AA" w:rsidP="00795987">
            <w:pPr>
              <w:pStyle w:val="34b"/>
              <w:ind w:firstLine="0"/>
              <w:rPr>
                <w:b/>
                <w:bCs/>
                <w:lang w:val="ru-MD" w:eastAsia="ru-MD"/>
              </w:rPr>
            </w:pPr>
            <w:r w:rsidRPr="00C02F54">
              <w:rPr>
                <w:b/>
                <w:bCs/>
                <w:lang w:val="ru-MD" w:eastAsia="ru-MD"/>
              </w:rPr>
              <w:t>Основные методы / Функции</w:t>
            </w:r>
          </w:p>
        </w:tc>
      </w:tr>
      <w:tr w:rsidR="00E952AA" w:rsidRPr="00A51B6B" w14:paraId="416E9669" w14:textId="77777777" w:rsidTr="0067785D">
        <w:tc>
          <w:tcPr>
            <w:tcW w:w="0" w:type="auto"/>
            <w:hideMark/>
          </w:tcPr>
          <w:p w14:paraId="6C9E08ED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player.gd</w:t>
            </w:r>
          </w:p>
        </w:tc>
        <w:tc>
          <w:tcPr>
            <w:tcW w:w="0" w:type="auto"/>
            <w:hideMark/>
          </w:tcPr>
          <w:p w14:paraId="05C958F9" w14:textId="77777777" w:rsidR="00E952AA" w:rsidRPr="00E952AA" w:rsidRDefault="00E952AA" w:rsidP="00E952AA">
            <w:pPr>
              <w:pStyle w:val="34b"/>
              <w:ind w:firstLine="0"/>
              <w:rPr>
                <w:lang w:val="ru-MD" w:eastAsia="ru-MD"/>
              </w:rPr>
            </w:pPr>
            <w:r w:rsidRPr="00E952AA">
              <w:rPr>
                <w:lang w:val="ru-MD" w:eastAsia="ru-MD"/>
              </w:rPr>
              <w:t>Управление игроком</w:t>
            </w:r>
          </w:p>
        </w:tc>
        <w:tc>
          <w:tcPr>
            <w:tcW w:w="0" w:type="auto"/>
            <w:hideMark/>
          </w:tcPr>
          <w:p w14:paraId="1866F917" w14:textId="77777777" w:rsidR="00E952AA" w:rsidRPr="00E952AA" w:rsidRDefault="00E952AA" w:rsidP="00E952AA">
            <w:pPr>
              <w:rPr>
                <w:szCs w:val="24"/>
                <w:lang w:val="en-US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move()</w:t>
            </w:r>
            <w:r w:rsidRPr="00E952AA">
              <w:rPr>
                <w:szCs w:val="24"/>
                <w:lang w:val="en-US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jump()</w:t>
            </w:r>
            <w:r w:rsidRPr="00E952AA">
              <w:rPr>
                <w:szCs w:val="24"/>
                <w:lang w:val="en-US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take_damage()</w:t>
            </w:r>
            <w:r w:rsidRPr="00E952AA">
              <w:rPr>
                <w:szCs w:val="24"/>
                <w:lang w:val="en-US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_process()</w:t>
            </w:r>
          </w:p>
        </w:tc>
      </w:tr>
      <w:tr w:rsidR="00E952AA" w:rsidRPr="00A51B6B" w14:paraId="41FAC6D2" w14:textId="77777777" w:rsidTr="0067785D">
        <w:tc>
          <w:tcPr>
            <w:tcW w:w="0" w:type="auto"/>
            <w:hideMark/>
          </w:tcPr>
          <w:p w14:paraId="4A8D16AE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crawler_enemy.gd</w:t>
            </w:r>
          </w:p>
        </w:tc>
        <w:tc>
          <w:tcPr>
            <w:tcW w:w="0" w:type="auto"/>
            <w:hideMark/>
          </w:tcPr>
          <w:p w14:paraId="21ABF791" w14:textId="77777777" w:rsidR="00E952AA" w:rsidRPr="00E952AA" w:rsidRDefault="00E952AA" w:rsidP="00E952AA">
            <w:pPr>
              <w:pStyle w:val="34b"/>
              <w:ind w:firstLine="0"/>
              <w:rPr>
                <w:lang w:val="ru-MD" w:eastAsia="ru-MD"/>
              </w:rPr>
            </w:pPr>
            <w:r w:rsidRPr="00E952AA">
              <w:rPr>
                <w:lang w:val="ru-MD" w:eastAsia="ru-MD"/>
              </w:rPr>
              <w:t>ИИ врага (наземный)</w:t>
            </w:r>
          </w:p>
        </w:tc>
        <w:tc>
          <w:tcPr>
            <w:tcW w:w="0" w:type="auto"/>
            <w:hideMark/>
          </w:tcPr>
          <w:p w14:paraId="5D452DCC" w14:textId="31BF9543" w:rsidR="00E952AA" w:rsidRPr="00E952AA" w:rsidRDefault="00E952AA" w:rsidP="00E952AA">
            <w:pPr>
              <w:rPr>
                <w:szCs w:val="24"/>
                <w:lang w:val="en-US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patrol()</w:t>
            </w:r>
            <w:r w:rsidR="008205EE" w:rsidRPr="00A02D02">
              <w:rPr>
                <w:rFonts w:ascii="Courier New" w:hAnsi="Courier New" w:cs="Courier New"/>
                <w:szCs w:val="24"/>
                <w:lang w:val="en-US" w:eastAsia="ru-MD"/>
              </w:rPr>
              <w:t>*</w:t>
            </w:r>
            <w:r w:rsidRPr="00E952AA">
              <w:rPr>
                <w:szCs w:val="24"/>
                <w:lang w:val="en-US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detect_player()</w:t>
            </w:r>
            <w:r w:rsidRPr="00E952AA">
              <w:rPr>
                <w:szCs w:val="24"/>
                <w:lang w:val="en-US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_on_body_entered()</w:t>
            </w:r>
          </w:p>
        </w:tc>
      </w:tr>
      <w:tr w:rsidR="00E952AA" w:rsidRPr="00E952AA" w14:paraId="68E1E64F" w14:textId="77777777" w:rsidTr="0067785D">
        <w:tc>
          <w:tcPr>
            <w:tcW w:w="0" w:type="auto"/>
            <w:hideMark/>
          </w:tcPr>
          <w:p w14:paraId="4CAA4CB7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flyer_enemy.gd</w:t>
            </w:r>
          </w:p>
        </w:tc>
        <w:tc>
          <w:tcPr>
            <w:tcW w:w="0" w:type="auto"/>
            <w:hideMark/>
          </w:tcPr>
          <w:p w14:paraId="3C4DEDEF" w14:textId="77777777" w:rsidR="00E952AA" w:rsidRPr="00E952AA" w:rsidRDefault="00E952AA" w:rsidP="00E952AA">
            <w:pPr>
              <w:pStyle w:val="34b"/>
              <w:ind w:firstLine="0"/>
              <w:rPr>
                <w:lang w:val="ru-MD" w:eastAsia="ru-MD"/>
              </w:rPr>
            </w:pPr>
            <w:r w:rsidRPr="00E952AA">
              <w:rPr>
                <w:lang w:val="ru-MD" w:eastAsia="ru-MD"/>
              </w:rPr>
              <w:t>ИИ врага (летающий)</w:t>
            </w:r>
          </w:p>
        </w:tc>
        <w:tc>
          <w:tcPr>
            <w:tcW w:w="0" w:type="auto"/>
            <w:hideMark/>
          </w:tcPr>
          <w:p w14:paraId="14ADC16B" w14:textId="14318F0E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fly_pattern()</w:t>
            </w:r>
            <w:r w:rsidR="002A3A51">
              <w:rPr>
                <w:rFonts w:ascii="Courier New" w:hAnsi="Courier New" w:cs="Courier New"/>
                <w:szCs w:val="24"/>
                <w:lang w:val="ru-MD" w:eastAsia="ru-MD"/>
              </w:rPr>
              <w:t>*</w:t>
            </w:r>
            <w:r w:rsidR="005E4EFA">
              <w:rPr>
                <w:rFonts w:ascii="Courier New" w:hAnsi="Courier New" w:cs="Courier New"/>
                <w:szCs w:val="24"/>
                <w:lang w:val="ru-MD" w:eastAsia="ru-MD"/>
              </w:rPr>
              <w:t>*</w:t>
            </w:r>
            <w:r w:rsidRPr="00E952AA">
              <w:rPr>
                <w:szCs w:val="24"/>
                <w:lang w:val="ru-MD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damage_player()</w:t>
            </w:r>
          </w:p>
        </w:tc>
      </w:tr>
      <w:tr w:rsidR="00E952AA" w:rsidRPr="00E952AA" w14:paraId="497B1A32" w14:textId="77777777" w:rsidTr="0067785D">
        <w:tc>
          <w:tcPr>
            <w:tcW w:w="0" w:type="auto"/>
            <w:hideMark/>
          </w:tcPr>
          <w:p w14:paraId="3D4D46A2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collectable.gd</w:t>
            </w:r>
          </w:p>
        </w:tc>
        <w:tc>
          <w:tcPr>
            <w:tcW w:w="0" w:type="auto"/>
            <w:hideMark/>
          </w:tcPr>
          <w:p w14:paraId="589B77D6" w14:textId="77777777" w:rsidR="00E952AA" w:rsidRPr="00E952AA" w:rsidRDefault="00E952AA" w:rsidP="00E952AA">
            <w:pPr>
              <w:pStyle w:val="34b"/>
              <w:ind w:firstLine="0"/>
              <w:rPr>
                <w:lang w:val="ru-MD" w:eastAsia="ru-MD"/>
              </w:rPr>
            </w:pPr>
            <w:r w:rsidRPr="00E952AA">
              <w:rPr>
                <w:lang w:val="ru-MD" w:eastAsia="ru-MD"/>
              </w:rPr>
              <w:t>Сбор предметов</w:t>
            </w:r>
          </w:p>
        </w:tc>
        <w:tc>
          <w:tcPr>
            <w:tcW w:w="0" w:type="auto"/>
            <w:hideMark/>
          </w:tcPr>
          <w:p w14:paraId="5F51356A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collect()</w:t>
            </w:r>
            <w:r w:rsidRPr="00E952AA">
              <w:rPr>
                <w:szCs w:val="24"/>
                <w:lang w:val="ru-MD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update_score()</w:t>
            </w:r>
          </w:p>
        </w:tc>
      </w:tr>
      <w:tr w:rsidR="00E952AA" w:rsidRPr="00A51B6B" w14:paraId="412FD87F" w14:textId="77777777" w:rsidTr="0067785D">
        <w:tc>
          <w:tcPr>
            <w:tcW w:w="0" w:type="auto"/>
            <w:hideMark/>
          </w:tcPr>
          <w:p w14:paraId="12A8BF37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level_collection.gd</w:t>
            </w:r>
          </w:p>
        </w:tc>
        <w:tc>
          <w:tcPr>
            <w:tcW w:w="0" w:type="auto"/>
            <w:hideMark/>
          </w:tcPr>
          <w:p w14:paraId="6EBC6CA8" w14:textId="77777777" w:rsidR="00E952AA" w:rsidRPr="00E952AA" w:rsidRDefault="00E952AA" w:rsidP="00E952AA">
            <w:pPr>
              <w:pStyle w:val="34b"/>
              <w:ind w:firstLine="0"/>
              <w:rPr>
                <w:lang w:val="ru-MD" w:eastAsia="ru-MD"/>
              </w:rPr>
            </w:pPr>
            <w:r w:rsidRPr="00E952AA">
              <w:rPr>
                <w:lang w:val="ru-MD" w:eastAsia="ru-MD"/>
              </w:rPr>
              <w:t>Менеджер уровней</w:t>
            </w:r>
          </w:p>
        </w:tc>
        <w:tc>
          <w:tcPr>
            <w:tcW w:w="0" w:type="auto"/>
            <w:hideMark/>
          </w:tcPr>
          <w:p w14:paraId="4DA15467" w14:textId="77777777" w:rsidR="00E952AA" w:rsidRPr="00E952AA" w:rsidRDefault="00E952AA" w:rsidP="00E952AA">
            <w:pPr>
              <w:rPr>
                <w:szCs w:val="24"/>
                <w:lang w:val="en-US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load_level()</w:t>
            </w:r>
            <w:r w:rsidRPr="00E952AA">
              <w:rPr>
                <w:szCs w:val="24"/>
                <w:lang w:val="en-US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en-US" w:eastAsia="ru-MD"/>
              </w:rPr>
              <w:t>get_current_level()</w:t>
            </w:r>
          </w:p>
        </w:tc>
      </w:tr>
      <w:tr w:rsidR="00E952AA" w:rsidRPr="00E952AA" w14:paraId="6F6EA0ED" w14:textId="77777777" w:rsidTr="0067785D">
        <w:tc>
          <w:tcPr>
            <w:tcW w:w="0" w:type="auto"/>
            <w:hideMark/>
          </w:tcPr>
          <w:p w14:paraId="63915B3F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SceneTransition.gd</w:t>
            </w:r>
          </w:p>
        </w:tc>
        <w:tc>
          <w:tcPr>
            <w:tcW w:w="0" w:type="auto"/>
            <w:hideMark/>
          </w:tcPr>
          <w:p w14:paraId="5A667B4B" w14:textId="77777777" w:rsidR="00E952AA" w:rsidRPr="00E952AA" w:rsidRDefault="00E952AA" w:rsidP="00E952AA">
            <w:pPr>
              <w:pStyle w:val="34b"/>
              <w:ind w:firstLine="0"/>
              <w:rPr>
                <w:lang w:val="ru-MD" w:eastAsia="ru-MD"/>
              </w:rPr>
            </w:pPr>
            <w:r w:rsidRPr="00E952AA">
              <w:rPr>
                <w:lang w:val="ru-MD" w:eastAsia="ru-MD"/>
              </w:rPr>
              <w:t>Переход между уровнями</w:t>
            </w:r>
          </w:p>
        </w:tc>
        <w:tc>
          <w:tcPr>
            <w:tcW w:w="0" w:type="auto"/>
            <w:hideMark/>
          </w:tcPr>
          <w:p w14:paraId="2894CC4E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change_scene()</w:t>
            </w:r>
            <w:r w:rsidRPr="00E952AA">
              <w:rPr>
                <w:szCs w:val="24"/>
                <w:lang w:val="ru-MD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fade_effect()</w:t>
            </w:r>
          </w:p>
        </w:tc>
      </w:tr>
      <w:tr w:rsidR="00E952AA" w:rsidRPr="00E952AA" w14:paraId="62AB479C" w14:textId="77777777" w:rsidTr="0067785D">
        <w:tc>
          <w:tcPr>
            <w:tcW w:w="0" w:type="auto"/>
            <w:hideMark/>
          </w:tcPr>
          <w:p w14:paraId="0220A714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checkpoint.gd</w:t>
            </w:r>
          </w:p>
        </w:tc>
        <w:tc>
          <w:tcPr>
            <w:tcW w:w="0" w:type="auto"/>
            <w:hideMark/>
          </w:tcPr>
          <w:p w14:paraId="39B64ADC" w14:textId="77777777" w:rsidR="00E952AA" w:rsidRPr="00E952AA" w:rsidRDefault="00E952AA" w:rsidP="00E952AA">
            <w:pPr>
              <w:pStyle w:val="34b"/>
              <w:ind w:firstLine="0"/>
              <w:rPr>
                <w:lang w:val="ru-MD" w:eastAsia="ru-MD"/>
              </w:rPr>
            </w:pPr>
            <w:r w:rsidRPr="00E952AA">
              <w:rPr>
                <w:lang w:val="ru-MD" w:eastAsia="ru-MD"/>
              </w:rPr>
              <w:t>Сохранение прогресса</w:t>
            </w:r>
          </w:p>
        </w:tc>
        <w:tc>
          <w:tcPr>
            <w:tcW w:w="0" w:type="auto"/>
            <w:hideMark/>
          </w:tcPr>
          <w:p w14:paraId="2162B44A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save_position()</w:t>
            </w:r>
            <w:r w:rsidRPr="00E952AA">
              <w:rPr>
                <w:szCs w:val="24"/>
                <w:lang w:val="ru-MD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respawn_player()</w:t>
            </w:r>
          </w:p>
        </w:tc>
      </w:tr>
      <w:tr w:rsidR="00E952AA" w:rsidRPr="00E952AA" w14:paraId="60F7AF28" w14:textId="77777777" w:rsidTr="0067785D">
        <w:tc>
          <w:tcPr>
            <w:tcW w:w="0" w:type="auto"/>
            <w:hideMark/>
          </w:tcPr>
          <w:p w14:paraId="5FE70582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main_menu.gd</w:t>
            </w:r>
          </w:p>
        </w:tc>
        <w:tc>
          <w:tcPr>
            <w:tcW w:w="0" w:type="auto"/>
            <w:hideMark/>
          </w:tcPr>
          <w:p w14:paraId="3CCB4443" w14:textId="77777777" w:rsidR="00E952AA" w:rsidRPr="00E952AA" w:rsidRDefault="00E952AA" w:rsidP="00E952AA">
            <w:pPr>
              <w:pStyle w:val="34b"/>
              <w:ind w:firstLine="0"/>
              <w:rPr>
                <w:lang w:val="ru-MD" w:eastAsia="ru-MD"/>
              </w:rPr>
            </w:pPr>
            <w:r w:rsidRPr="00E952AA">
              <w:rPr>
                <w:lang w:val="ru-MD" w:eastAsia="ru-MD"/>
              </w:rPr>
              <w:t>Главное меню</w:t>
            </w:r>
          </w:p>
        </w:tc>
        <w:tc>
          <w:tcPr>
            <w:tcW w:w="0" w:type="auto"/>
            <w:hideMark/>
          </w:tcPr>
          <w:p w14:paraId="5D0697BA" w14:textId="77777777" w:rsidR="00E952AA" w:rsidRPr="00E952AA" w:rsidRDefault="00E952AA" w:rsidP="00E952AA">
            <w:pPr>
              <w:rPr>
                <w:szCs w:val="24"/>
                <w:lang w:val="ru-MD" w:eastAsia="ru-MD"/>
              </w:rPr>
            </w:pP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start_game()</w:t>
            </w:r>
            <w:r w:rsidRPr="00E952AA">
              <w:rPr>
                <w:szCs w:val="24"/>
                <w:lang w:val="ru-MD" w:eastAsia="ru-MD"/>
              </w:rPr>
              <w:t xml:space="preserve">, </w:t>
            </w:r>
            <w:r w:rsidRPr="00E952AA">
              <w:rPr>
                <w:rFonts w:ascii="Courier New" w:hAnsi="Courier New" w:cs="Courier New"/>
                <w:szCs w:val="24"/>
                <w:lang w:val="ru-MD" w:eastAsia="ru-MD"/>
              </w:rPr>
              <w:t>quit_game()</w:t>
            </w:r>
          </w:p>
        </w:tc>
      </w:tr>
    </w:tbl>
    <w:p w14:paraId="2BE3A7DC" w14:textId="1F46703E" w:rsidR="00E952AA" w:rsidRDefault="00A02D02" w:rsidP="00A02D02">
      <w:pPr>
        <w:pStyle w:val="34b"/>
      </w:pPr>
      <w:r>
        <w:t xml:space="preserve">* </w:t>
      </w:r>
      <w:r w:rsidR="00BC69D5">
        <w:t xml:space="preserve">Перемещение наземного врага происходит процедурно, без заранее созданной траектории. Траектория обуславливается дизайном уровня и не прописывается отдельно. </w:t>
      </w:r>
      <w:r>
        <w:t xml:space="preserve">Не нужна проверка края платформы </w:t>
      </w:r>
      <w:r w:rsidRPr="00A02D02">
        <w:rPr>
          <w:lang w:val="ru-MD"/>
        </w:rPr>
        <w:t>(</w:t>
      </w:r>
      <w:r>
        <w:rPr>
          <w:lang w:val="en-US"/>
        </w:rPr>
        <w:t>Edge</w:t>
      </w:r>
      <w:r w:rsidRPr="00A02D02">
        <w:rPr>
          <w:lang w:val="ru-MD"/>
        </w:rPr>
        <w:t xml:space="preserve"> </w:t>
      </w:r>
      <w:r>
        <w:rPr>
          <w:lang w:val="en-US"/>
        </w:rPr>
        <w:t>Detection</w:t>
      </w:r>
      <w:r w:rsidRPr="00A02D02">
        <w:rPr>
          <w:lang w:val="ru-MD"/>
        </w:rPr>
        <w:t xml:space="preserve">) </w:t>
      </w:r>
      <w:r>
        <w:t>чтобы позволить наземному врагу падать с платформы.</w:t>
      </w:r>
    </w:p>
    <w:p w14:paraId="40D8F000" w14:textId="24AF0799" w:rsidR="00A02D02" w:rsidRPr="00A02D02" w:rsidRDefault="00540EA6" w:rsidP="00A02D02">
      <w:pPr>
        <w:pStyle w:val="34b"/>
      </w:pPr>
      <w:r>
        <w:t xml:space="preserve">** </w:t>
      </w:r>
      <w:r w:rsidR="003F479B">
        <w:t xml:space="preserve">Летающий враг зависает на месте до обнаружения игрока. При обнаружении игрока летающий враг преследует его до потери из поля зрения или </w:t>
      </w:r>
      <w:r w:rsidR="003F479B">
        <w:lastRenderedPageBreak/>
        <w:t xml:space="preserve">до смерти врага, реализуя «вечное» преследование, что является одной из механик </w:t>
      </w:r>
      <w:r w:rsidR="00A9061E">
        <w:t xml:space="preserve">врага. </w:t>
      </w:r>
    </w:p>
    <w:p w14:paraId="01434158" w14:textId="77777777" w:rsidR="003406A5" w:rsidRPr="007E13CC" w:rsidRDefault="003406A5" w:rsidP="003406A5">
      <w:pPr>
        <w:pStyle w:val="2"/>
        <w:rPr>
          <w:b/>
          <w:bCs/>
        </w:rPr>
      </w:pPr>
      <w:bookmarkStart w:id="56" w:name="_Toc398683330"/>
      <w:bookmarkStart w:id="57" w:name="_Toc147481986"/>
      <w:bookmarkStart w:id="58" w:name="_Toc157365836"/>
      <w:bookmarkStart w:id="59" w:name="_Toc157365913"/>
      <w:r w:rsidRPr="007E13CC">
        <w:rPr>
          <w:b/>
          <w:bCs/>
        </w:rPr>
        <w:t>Требования к видам обеспечения</w:t>
      </w:r>
      <w:bookmarkEnd w:id="56"/>
      <w:bookmarkEnd w:id="57"/>
      <w:bookmarkEnd w:id="58"/>
      <w:bookmarkEnd w:id="59"/>
    </w:p>
    <w:p w14:paraId="5E568A7B" w14:textId="77777777" w:rsidR="005E7421" w:rsidRPr="007E13CC" w:rsidRDefault="005E7421" w:rsidP="005E7421">
      <w:pPr>
        <w:pStyle w:val="3"/>
        <w:rPr>
          <w:b/>
          <w:bCs w:val="0"/>
        </w:rPr>
      </w:pPr>
      <w:bookmarkStart w:id="60" w:name="_Toc398683331"/>
      <w:bookmarkStart w:id="61" w:name="_Toc147481987"/>
      <w:bookmarkStart w:id="62" w:name="_Toc157365837"/>
      <w:bookmarkStart w:id="63" w:name="_Toc157365914"/>
      <w:r w:rsidRPr="007E13CC">
        <w:rPr>
          <w:b/>
          <w:bCs w:val="0"/>
        </w:rPr>
        <w:t>Требования к математическому обеспечению</w:t>
      </w:r>
      <w:bookmarkEnd w:id="60"/>
      <w:bookmarkEnd w:id="61"/>
      <w:bookmarkEnd w:id="62"/>
      <w:bookmarkEnd w:id="63"/>
    </w:p>
    <w:p w14:paraId="2473424F" w14:textId="0485D864" w:rsidR="00411415" w:rsidRDefault="00411415" w:rsidP="00070481">
      <w:pPr>
        <w:pStyle w:val="34b"/>
      </w:pPr>
      <w:r>
        <w:rPr>
          <w:rStyle w:val="qwen-markdown-text"/>
        </w:rPr>
        <w:t>Использование встроенного физического движка Godot (Box2D аналог) для расчетов коллизий и гравитации.</w:t>
      </w:r>
    </w:p>
    <w:p w14:paraId="223E72E2" w14:textId="77777777" w:rsidR="00092A8F" w:rsidRPr="007E13CC" w:rsidRDefault="005E7421" w:rsidP="005E7421">
      <w:pPr>
        <w:pStyle w:val="3"/>
        <w:rPr>
          <w:b/>
          <w:bCs w:val="0"/>
        </w:rPr>
      </w:pPr>
      <w:bookmarkStart w:id="64" w:name="_Toc398683332"/>
      <w:bookmarkStart w:id="65" w:name="_Toc147481988"/>
      <w:bookmarkStart w:id="66" w:name="_Toc157365838"/>
      <w:bookmarkStart w:id="67" w:name="_Toc157365915"/>
      <w:r w:rsidRPr="007E13CC">
        <w:rPr>
          <w:b/>
          <w:bCs w:val="0"/>
        </w:rPr>
        <w:t>Требования к информационному обеспечению</w:t>
      </w:r>
      <w:bookmarkEnd w:id="64"/>
      <w:bookmarkEnd w:id="65"/>
      <w:bookmarkEnd w:id="66"/>
      <w:bookmarkEnd w:id="67"/>
    </w:p>
    <w:p w14:paraId="16D5FBB4" w14:textId="77777777" w:rsidR="00BD276C" w:rsidRDefault="00BD276C" w:rsidP="00405B15">
      <w:pPr>
        <w:pStyle w:val="2"/>
        <w:numPr>
          <w:ilvl w:val="0"/>
          <w:numId w:val="21"/>
        </w:numPr>
        <w:spacing w:before="100" w:beforeAutospacing="1" w:after="100" w:afterAutospacing="1"/>
        <w:ind w:left="357" w:firstLine="0"/>
      </w:pPr>
      <w:r>
        <w:t>Состав данных: Графические ассеты (.png), Сцены (.tscn), Скрипты (.gd), Ресурсы (.tres).</w:t>
      </w:r>
    </w:p>
    <w:p w14:paraId="2A25EA1B" w14:textId="77777777" w:rsidR="00BD276C" w:rsidRDefault="00BD276C" w:rsidP="00405B15">
      <w:pPr>
        <w:pStyle w:val="2"/>
        <w:numPr>
          <w:ilvl w:val="0"/>
          <w:numId w:val="21"/>
        </w:numPr>
        <w:spacing w:before="100" w:beforeAutospacing="1" w:after="100" w:afterAutospacing="1"/>
        <w:ind w:left="357" w:firstLine="0"/>
      </w:pPr>
      <w:r>
        <w:t>Хранение: В структуре папок проекта (Assets, Scenes, Resources).</w:t>
      </w:r>
    </w:p>
    <w:p w14:paraId="6487FFA4" w14:textId="3CF793AE" w:rsidR="00AD4215" w:rsidRPr="00467546" w:rsidRDefault="00BD276C" w:rsidP="00405B15">
      <w:pPr>
        <w:pStyle w:val="2"/>
        <w:numPr>
          <w:ilvl w:val="0"/>
          <w:numId w:val="21"/>
        </w:numPr>
        <w:spacing w:before="100" w:beforeAutospacing="1" w:after="100" w:afterAutospacing="1"/>
        <w:ind w:left="357" w:firstLine="0"/>
      </w:pPr>
      <w:r>
        <w:t>Восстановление: Использование системы контроля версий (Git) рекомендуется</w:t>
      </w:r>
    </w:p>
    <w:p w14:paraId="50671536" w14:textId="77777777" w:rsidR="005E7421" w:rsidRPr="007E13CC" w:rsidRDefault="005E7421" w:rsidP="005E7421">
      <w:pPr>
        <w:pStyle w:val="3"/>
        <w:rPr>
          <w:b/>
          <w:bCs w:val="0"/>
        </w:rPr>
      </w:pPr>
      <w:bookmarkStart w:id="68" w:name="_Toc398683333"/>
      <w:bookmarkStart w:id="69" w:name="_Toc147481989"/>
      <w:bookmarkStart w:id="70" w:name="_Toc157365839"/>
      <w:bookmarkStart w:id="71" w:name="_Toc157365916"/>
      <w:r w:rsidRPr="007E13CC">
        <w:rPr>
          <w:b/>
          <w:bCs w:val="0"/>
        </w:rPr>
        <w:t>Требования к лингвистическому обеспечению</w:t>
      </w:r>
      <w:bookmarkEnd w:id="68"/>
      <w:bookmarkEnd w:id="69"/>
      <w:bookmarkEnd w:id="70"/>
      <w:bookmarkEnd w:id="71"/>
    </w:p>
    <w:p w14:paraId="5CE0C643" w14:textId="5CA20BB3" w:rsidR="00D66552" w:rsidRDefault="00D66552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языкам, используемым в Системе</w:t>
      </w:r>
    </w:p>
    <w:p w14:paraId="45935200" w14:textId="77777777" w:rsidR="00B70F87" w:rsidRPr="00B600F1" w:rsidRDefault="00B70F87" w:rsidP="00405B15">
      <w:pPr>
        <w:pStyle w:val="34b"/>
        <w:numPr>
          <w:ilvl w:val="0"/>
          <w:numId w:val="22"/>
        </w:numPr>
      </w:pPr>
      <w:r>
        <w:t>Язык интерфейса: Русский.</w:t>
      </w:r>
    </w:p>
    <w:p w14:paraId="3FBDA962" w14:textId="77777777" w:rsidR="00B70F87" w:rsidRPr="00B600F1" w:rsidRDefault="00B70F87" w:rsidP="00405B15">
      <w:pPr>
        <w:pStyle w:val="34b"/>
        <w:numPr>
          <w:ilvl w:val="0"/>
          <w:numId w:val="22"/>
        </w:numPr>
      </w:pPr>
      <w:r w:rsidRPr="00B600F1">
        <w:t>Шрифты: Kenney Thick.ttf (предоставлен в Assets/UI).</w:t>
      </w:r>
    </w:p>
    <w:p w14:paraId="4C5A48F7" w14:textId="78C494C7" w:rsidR="005E7421" w:rsidRPr="00B600F1" w:rsidRDefault="00B70F87" w:rsidP="00405B15">
      <w:pPr>
        <w:pStyle w:val="34b"/>
        <w:numPr>
          <w:ilvl w:val="0"/>
          <w:numId w:val="22"/>
        </w:numPr>
      </w:pPr>
      <w:r w:rsidRPr="00B600F1">
        <w:t>Кодировка текстовых файлов: UTF-8.</w:t>
      </w:r>
    </w:p>
    <w:p w14:paraId="3EAE0891" w14:textId="04B37F8E" w:rsidR="005E7421" w:rsidRPr="007E13CC" w:rsidRDefault="005E7421" w:rsidP="005E7421">
      <w:pPr>
        <w:pStyle w:val="3"/>
        <w:rPr>
          <w:b/>
          <w:bCs w:val="0"/>
        </w:rPr>
      </w:pPr>
      <w:bookmarkStart w:id="72" w:name="_Toc398683334"/>
      <w:bookmarkStart w:id="73" w:name="_Toc147481990"/>
      <w:bookmarkStart w:id="74" w:name="_Toc157365840"/>
      <w:bookmarkStart w:id="75" w:name="_Toc157365917"/>
      <w:r w:rsidRPr="007E13CC">
        <w:rPr>
          <w:b/>
          <w:bCs w:val="0"/>
        </w:rPr>
        <w:t>Требования к программному обеспечению</w:t>
      </w:r>
      <w:bookmarkEnd w:id="72"/>
      <w:bookmarkEnd w:id="73"/>
      <w:bookmarkEnd w:id="74"/>
      <w:bookmarkEnd w:id="75"/>
    </w:p>
    <w:p w14:paraId="1FCAE891" w14:textId="07C0FA05" w:rsidR="00A765AA" w:rsidRPr="00A765AA" w:rsidRDefault="00A765AA" w:rsidP="00405B15">
      <w:pPr>
        <w:pStyle w:val="34b"/>
        <w:numPr>
          <w:ilvl w:val="0"/>
          <w:numId w:val="23"/>
        </w:numPr>
      </w:pPr>
      <w:r w:rsidRPr="00A765AA">
        <w:t>Среда разработки: Godot Engine (версия 4.x или 3.x согласно проекту).</w:t>
      </w:r>
    </w:p>
    <w:p w14:paraId="4648C79D" w14:textId="11443A95" w:rsidR="00A765AA" w:rsidRPr="00A765AA" w:rsidRDefault="00A765AA" w:rsidP="00405B15">
      <w:pPr>
        <w:pStyle w:val="34b"/>
        <w:numPr>
          <w:ilvl w:val="0"/>
          <w:numId w:val="23"/>
        </w:numPr>
      </w:pPr>
      <w:r w:rsidRPr="00A765AA">
        <w:t>ОС: Windows 10/11.</w:t>
      </w:r>
    </w:p>
    <w:p w14:paraId="1DC1AD5D" w14:textId="76F6F1E7" w:rsidR="00AE5166" w:rsidRPr="00467546" w:rsidRDefault="00A765AA" w:rsidP="00405B15">
      <w:pPr>
        <w:pStyle w:val="34b"/>
        <w:numPr>
          <w:ilvl w:val="0"/>
          <w:numId w:val="23"/>
        </w:numPr>
        <w:ind w:firstLine="0"/>
      </w:pPr>
      <w:r w:rsidRPr="00A765AA">
        <w:t>Сторонние библиотеки: Отсутствуют (используются стандартные ноды Godot).</w:t>
      </w:r>
    </w:p>
    <w:p w14:paraId="2A24875A" w14:textId="77777777" w:rsidR="005E7421" w:rsidRPr="007E13CC" w:rsidRDefault="005E7421" w:rsidP="005E7421">
      <w:pPr>
        <w:pStyle w:val="3"/>
        <w:rPr>
          <w:b/>
          <w:bCs w:val="0"/>
        </w:rPr>
      </w:pPr>
      <w:bookmarkStart w:id="76" w:name="_Toc398683335"/>
      <w:bookmarkStart w:id="77" w:name="_Toc147481991"/>
      <w:bookmarkStart w:id="78" w:name="_Toc157365841"/>
      <w:bookmarkStart w:id="79" w:name="_Toc157365918"/>
      <w:r w:rsidRPr="007E13CC">
        <w:rPr>
          <w:b/>
          <w:bCs w:val="0"/>
        </w:rPr>
        <w:lastRenderedPageBreak/>
        <w:t>Требования к техническому обеспечению</w:t>
      </w:r>
      <w:bookmarkEnd w:id="76"/>
      <w:bookmarkEnd w:id="77"/>
      <w:bookmarkEnd w:id="78"/>
      <w:bookmarkEnd w:id="79"/>
    </w:p>
    <w:p w14:paraId="2CCF81B8" w14:textId="106EEC76" w:rsidR="00594698" w:rsidRPr="008A7D09" w:rsidRDefault="00F84FBF" w:rsidP="008A7D09">
      <w:pPr>
        <w:pStyle w:val="34b"/>
        <w:rPr>
          <w:b/>
        </w:rPr>
      </w:pPr>
      <w:r>
        <w:t>Техническое обеспечение (ПК пользователя) предоставляется Заказчиком/Пользователем. Минимальные требования: 2 ядра CPU, 4 GB RAM, видеокарта с поддержкой OpenGL/Vulkan.</w:t>
      </w:r>
      <w:bookmarkStart w:id="80" w:name="_Toc398683340"/>
      <w:bookmarkStart w:id="81" w:name="_Toc147481996"/>
      <w:bookmarkStart w:id="82" w:name="_Ref147739966"/>
    </w:p>
    <w:p w14:paraId="2063044F" w14:textId="1745F0F9" w:rsidR="00576C72" w:rsidRDefault="00576C72" w:rsidP="00576C72">
      <w:pPr>
        <w:pStyle w:val="3"/>
        <w:rPr>
          <w:b/>
          <w:bCs w:val="0"/>
        </w:rPr>
      </w:pPr>
      <w:bookmarkStart w:id="83" w:name="_Toc398683316"/>
      <w:bookmarkStart w:id="84" w:name="_Toc147481972"/>
      <w:bookmarkStart w:id="85" w:name="_Toc157365846"/>
      <w:bookmarkStart w:id="86" w:name="_Toc157365923"/>
      <w:r w:rsidRPr="007E13CC">
        <w:rPr>
          <w:b/>
          <w:bCs w:val="0"/>
        </w:rPr>
        <w:t>Требования к численности и квалификации персонала системы и режиму его работы</w:t>
      </w:r>
      <w:bookmarkEnd w:id="83"/>
      <w:bookmarkEnd w:id="84"/>
      <w:bookmarkEnd w:id="85"/>
      <w:bookmarkEnd w:id="86"/>
    </w:p>
    <w:p w14:paraId="331E62EB" w14:textId="1EBFB6F2" w:rsidR="00942B76" w:rsidRPr="00942B76" w:rsidRDefault="00942B76" w:rsidP="00405B15">
      <w:pPr>
        <w:pStyle w:val="34b"/>
        <w:numPr>
          <w:ilvl w:val="0"/>
          <w:numId w:val="24"/>
        </w:numPr>
        <w:spacing w:line="360" w:lineRule="auto"/>
        <w:rPr>
          <w:lang w:val="ru-MD"/>
        </w:rPr>
      </w:pPr>
      <w:r w:rsidRPr="00942B76">
        <w:rPr>
          <w:lang w:val="ru-MD"/>
        </w:rPr>
        <w:t>Разработчик: Знание GDScript, Godot Engine.</w:t>
      </w:r>
    </w:p>
    <w:p w14:paraId="3694A2DC" w14:textId="2221EA93" w:rsidR="00381A87" w:rsidRPr="00F018F8" w:rsidRDefault="00942B76" w:rsidP="00405B15">
      <w:pPr>
        <w:pStyle w:val="34b"/>
        <w:numPr>
          <w:ilvl w:val="0"/>
          <w:numId w:val="24"/>
        </w:numPr>
        <w:rPr>
          <w:lang w:val="ru-MD"/>
        </w:rPr>
      </w:pPr>
      <w:r w:rsidRPr="00942B76">
        <w:rPr>
          <w:lang w:val="ru-MD"/>
        </w:rPr>
        <w:t>Пользователь: Базовые навыки работы с ПК (клавиатура, мышь).</w:t>
      </w:r>
    </w:p>
    <w:p w14:paraId="417A753B" w14:textId="77777777" w:rsidR="00576C72" w:rsidRPr="007E13CC" w:rsidRDefault="00576C72" w:rsidP="00576C72">
      <w:pPr>
        <w:pStyle w:val="3"/>
        <w:rPr>
          <w:b/>
          <w:bCs w:val="0"/>
        </w:rPr>
      </w:pPr>
      <w:bookmarkStart w:id="87" w:name="_Toc398683317"/>
      <w:bookmarkStart w:id="88" w:name="_Toc147481973"/>
      <w:bookmarkStart w:id="89" w:name="_Toc157365847"/>
      <w:bookmarkStart w:id="90" w:name="_Toc157365924"/>
      <w:r w:rsidRPr="007E13CC">
        <w:rPr>
          <w:b/>
          <w:bCs w:val="0"/>
        </w:rPr>
        <w:t>Показатели назначения</w:t>
      </w:r>
      <w:bookmarkEnd w:id="87"/>
      <w:bookmarkEnd w:id="88"/>
      <w:bookmarkEnd w:id="89"/>
      <w:bookmarkEnd w:id="90"/>
    </w:p>
    <w:p w14:paraId="651EABA8" w14:textId="77777777" w:rsidR="00823F92" w:rsidRPr="00823F92" w:rsidRDefault="00823F92" w:rsidP="001E6333">
      <w:pPr>
        <w:pStyle w:val="34b"/>
      </w:pPr>
      <w:r w:rsidRPr="00823F92">
        <w:t xml:space="preserve">    Время загрузки уровня: не более 5 секунд.</w:t>
      </w:r>
    </w:p>
    <w:p w14:paraId="64AC3142" w14:textId="5EA64A81" w:rsidR="00823F92" w:rsidRPr="00823F92" w:rsidRDefault="00823F92" w:rsidP="001E6333">
      <w:pPr>
        <w:pStyle w:val="34b"/>
      </w:pPr>
      <w:r w:rsidRPr="00823F92">
        <w:t xml:space="preserve">    Отклик на ввод (Input Lag): минимальный (&lt;1</w:t>
      </w:r>
      <w:r w:rsidR="00D56E69">
        <w:t>5</w:t>
      </w:r>
      <w:r w:rsidRPr="00823F92">
        <w:t>0 мс).</w:t>
      </w:r>
    </w:p>
    <w:p w14:paraId="4CC4DCE2" w14:textId="66961146" w:rsidR="00576C72" w:rsidRPr="001E6333" w:rsidRDefault="00823F92" w:rsidP="001E6333">
      <w:pPr>
        <w:pStyle w:val="34b"/>
      </w:pPr>
      <w:r w:rsidRPr="00823F92">
        <w:t xml:space="preserve">    Количество уровней в MVP: не менее 3.</w:t>
      </w:r>
    </w:p>
    <w:p w14:paraId="2E276581" w14:textId="0D371577" w:rsidR="00576C72" w:rsidRDefault="00576C72" w:rsidP="00576C72">
      <w:pPr>
        <w:pStyle w:val="3"/>
        <w:rPr>
          <w:b/>
          <w:bCs w:val="0"/>
        </w:rPr>
      </w:pPr>
      <w:bookmarkStart w:id="91" w:name="_Toc398683318"/>
      <w:bookmarkStart w:id="92" w:name="_Toc147481974"/>
      <w:bookmarkStart w:id="93" w:name="_Toc157365848"/>
      <w:bookmarkStart w:id="94" w:name="_Toc157365925"/>
      <w:r w:rsidRPr="007E13CC">
        <w:rPr>
          <w:b/>
          <w:bCs w:val="0"/>
        </w:rPr>
        <w:t>Требования к надежности</w:t>
      </w:r>
      <w:bookmarkEnd w:id="91"/>
      <w:bookmarkEnd w:id="92"/>
      <w:bookmarkEnd w:id="93"/>
      <w:bookmarkEnd w:id="94"/>
    </w:p>
    <w:p w14:paraId="61B9311B" w14:textId="77C837D6" w:rsidR="00FE33AC" w:rsidRPr="00FE33AC" w:rsidRDefault="00FE33AC" w:rsidP="00405B15">
      <w:pPr>
        <w:pStyle w:val="34b"/>
        <w:numPr>
          <w:ilvl w:val="0"/>
          <w:numId w:val="25"/>
        </w:numPr>
        <w:spacing w:line="360" w:lineRule="auto"/>
        <w:rPr>
          <w:lang w:val="ru-MD"/>
        </w:rPr>
      </w:pPr>
      <w:r w:rsidRPr="00FE33AC">
        <w:rPr>
          <w:lang w:val="ru-MD"/>
        </w:rPr>
        <w:t>Отсутствие вылетов при стандартном игровом процессе.</w:t>
      </w:r>
    </w:p>
    <w:p w14:paraId="1497C1DD" w14:textId="21997EF9" w:rsidR="00576C72" w:rsidRPr="00941386" w:rsidRDefault="00FE33AC" w:rsidP="00405B15">
      <w:pPr>
        <w:pStyle w:val="34b"/>
        <w:numPr>
          <w:ilvl w:val="0"/>
          <w:numId w:val="25"/>
        </w:numPr>
      </w:pPr>
      <w:r w:rsidRPr="00AA2019">
        <w:rPr>
          <w:lang w:val="ru-MD"/>
        </w:rPr>
        <w:t>Корректная обработка ошибок (например, попытка загрузки несуществующего уровня).</w:t>
      </w:r>
    </w:p>
    <w:p w14:paraId="18A8C9B6" w14:textId="5F34842E" w:rsidR="00941386" w:rsidRPr="00467546" w:rsidRDefault="00941386" w:rsidP="00405B15">
      <w:pPr>
        <w:pStyle w:val="34b"/>
        <w:numPr>
          <w:ilvl w:val="0"/>
          <w:numId w:val="25"/>
        </w:numPr>
      </w:pPr>
      <w:r>
        <w:rPr>
          <w:lang w:val="ru-MD"/>
        </w:rPr>
        <w:t xml:space="preserve">Удаление и создание объектов должно происходить через </w:t>
      </w:r>
      <w:r>
        <w:rPr>
          <w:lang w:val="en-US"/>
        </w:rPr>
        <w:t>call</w:t>
      </w:r>
      <w:r w:rsidRPr="00941386">
        <w:rPr>
          <w:lang w:val="ru-MD"/>
        </w:rPr>
        <w:t>_</w:t>
      </w:r>
      <w:r>
        <w:rPr>
          <w:lang w:val="en-US"/>
        </w:rPr>
        <w:t>deferred</w:t>
      </w:r>
    </w:p>
    <w:p w14:paraId="1CF4E4B9" w14:textId="77777777" w:rsidR="00576C72" w:rsidRPr="00422251" w:rsidRDefault="00576C72" w:rsidP="007C0843">
      <w:pPr>
        <w:pStyle w:val="4"/>
        <w:rPr>
          <w:b/>
          <w:bCs/>
        </w:rPr>
      </w:pPr>
      <w:r w:rsidRPr="00422251">
        <w:rPr>
          <w:b/>
          <w:bCs/>
        </w:rPr>
        <w:t>Показатели доступности/надежности</w:t>
      </w:r>
    </w:p>
    <w:p w14:paraId="226A31B8" w14:textId="1F33B494" w:rsidR="0028224C" w:rsidRPr="00BE3753" w:rsidRDefault="00720AEB" w:rsidP="001410A3">
      <w:pPr>
        <w:pStyle w:val="34ffff"/>
      </w:pPr>
      <w:r w:rsidRPr="00720AEB">
        <w:t>Игра должна запускаться</w:t>
      </w:r>
      <w:r w:rsidR="00BE3753">
        <w:t>, не вызыва</w:t>
      </w:r>
      <w:r w:rsidR="00B56B4C">
        <w:t>я</w:t>
      </w:r>
      <w:r w:rsidR="00BE3753">
        <w:t xml:space="preserve"> </w:t>
      </w:r>
      <w:r w:rsidR="00A63C60">
        <w:t xml:space="preserve">вылеты </w:t>
      </w:r>
      <w:r w:rsidR="00BE3753">
        <w:t>во время стандартного игрового процесса</w:t>
      </w:r>
    </w:p>
    <w:p w14:paraId="51C1FE31" w14:textId="2C5BE5F6" w:rsidR="00D54731" w:rsidRDefault="00576C72" w:rsidP="0028224C">
      <w:pPr>
        <w:pStyle w:val="4"/>
        <w:rPr>
          <w:b/>
          <w:bCs/>
        </w:rPr>
      </w:pPr>
      <w:r w:rsidRPr="00422251">
        <w:rPr>
          <w:b/>
          <w:bCs/>
        </w:rPr>
        <w:t>Требования к надежности технических средств и программного обеспечения</w:t>
      </w:r>
    </w:p>
    <w:p w14:paraId="5C91CA15" w14:textId="5C5B90DF" w:rsidR="0028224C" w:rsidRPr="001410A3" w:rsidRDefault="00A83401" w:rsidP="001410A3">
      <w:pPr>
        <w:pStyle w:val="34b"/>
      </w:pPr>
      <w:r>
        <w:t>Компьютер должен состоять из элементов, чей срок службы не превышает срок гарантии</w:t>
      </w:r>
      <w:r w:rsidR="00912D17">
        <w:t>, и изготовлен с достоверным качеством.</w:t>
      </w:r>
    </w:p>
    <w:p w14:paraId="734527C5" w14:textId="77777777" w:rsidR="00576C72" w:rsidRPr="00422251" w:rsidRDefault="00576C72" w:rsidP="00576C72">
      <w:pPr>
        <w:pStyle w:val="3"/>
        <w:rPr>
          <w:b/>
          <w:bCs w:val="0"/>
        </w:rPr>
      </w:pPr>
      <w:bookmarkStart w:id="95" w:name="_Toc398683319"/>
      <w:bookmarkStart w:id="96" w:name="_Toc147481975"/>
      <w:bookmarkStart w:id="97" w:name="_Toc157365849"/>
      <w:bookmarkStart w:id="98" w:name="_Toc157365926"/>
      <w:r w:rsidRPr="00422251">
        <w:rPr>
          <w:b/>
          <w:bCs w:val="0"/>
        </w:rPr>
        <w:lastRenderedPageBreak/>
        <w:t>Требования безопасности</w:t>
      </w:r>
      <w:bookmarkEnd w:id="95"/>
      <w:bookmarkEnd w:id="96"/>
      <w:bookmarkEnd w:id="97"/>
      <w:bookmarkEnd w:id="98"/>
    </w:p>
    <w:p w14:paraId="010BC113" w14:textId="2098B6F1" w:rsidR="0072242C" w:rsidRPr="0072242C" w:rsidRDefault="0072242C" w:rsidP="00405B15">
      <w:pPr>
        <w:pStyle w:val="34ff1"/>
        <w:numPr>
          <w:ilvl w:val="0"/>
          <w:numId w:val="26"/>
        </w:numPr>
        <w:rPr>
          <w:lang w:val="ru-MD"/>
        </w:rPr>
      </w:pPr>
      <w:r w:rsidRPr="0072242C">
        <w:rPr>
          <w:lang w:val="ru-MD"/>
        </w:rPr>
        <w:t>Программный код не должен содержать уязвимостей, позволяющих выполнение произвольного кода.</w:t>
      </w:r>
    </w:p>
    <w:p w14:paraId="1A9E6649" w14:textId="1DAF0462" w:rsidR="009C00A4" w:rsidRPr="0072242C" w:rsidRDefault="0072242C" w:rsidP="00405B15">
      <w:pPr>
        <w:pStyle w:val="34ff1"/>
        <w:numPr>
          <w:ilvl w:val="0"/>
          <w:numId w:val="26"/>
        </w:numPr>
        <w:rPr>
          <w:lang w:val="ru-MD"/>
        </w:rPr>
      </w:pPr>
      <w:r w:rsidRPr="0072242C">
        <w:rPr>
          <w:lang w:val="ru-MD"/>
        </w:rPr>
        <w:t>Соблюдение прав доступа к файлам на ПК пользователя (только папка игры).</w:t>
      </w:r>
    </w:p>
    <w:p w14:paraId="47EAD900" w14:textId="353437C2" w:rsidR="00576C72" w:rsidRDefault="00576C72" w:rsidP="00576C72">
      <w:pPr>
        <w:pStyle w:val="3"/>
        <w:rPr>
          <w:b/>
          <w:bCs w:val="0"/>
        </w:rPr>
      </w:pPr>
      <w:bookmarkStart w:id="99" w:name="_Toc398683320"/>
      <w:bookmarkStart w:id="100" w:name="_Toc147481976"/>
      <w:bookmarkStart w:id="101" w:name="_Toc157365850"/>
      <w:bookmarkStart w:id="102" w:name="_Toc157365927"/>
      <w:r w:rsidRPr="00422251">
        <w:rPr>
          <w:b/>
          <w:bCs w:val="0"/>
        </w:rPr>
        <w:t>Требования к эргономике и технической эстетике</w:t>
      </w:r>
      <w:bookmarkEnd w:id="99"/>
      <w:bookmarkEnd w:id="100"/>
      <w:bookmarkEnd w:id="101"/>
      <w:bookmarkEnd w:id="102"/>
    </w:p>
    <w:p w14:paraId="30C81032" w14:textId="65FEA1F3" w:rsidR="00827716" w:rsidRPr="00827716" w:rsidRDefault="00827716" w:rsidP="00405B15">
      <w:pPr>
        <w:pStyle w:val="34b"/>
        <w:numPr>
          <w:ilvl w:val="0"/>
          <w:numId w:val="27"/>
        </w:numPr>
        <w:rPr>
          <w:lang w:val="ru-MD"/>
        </w:rPr>
      </w:pPr>
      <w:r w:rsidRPr="00827716">
        <w:rPr>
          <w:lang w:val="ru-MD"/>
        </w:rPr>
        <w:t>Интерфейс: Визуальный графический интерфейс (UI).</w:t>
      </w:r>
    </w:p>
    <w:p w14:paraId="06220EC2" w14:textId="31B898B4" w:rsidR="00827716" w:rsidRPr="00827716" w:rsidRDefault="00827716" w:rsidP="00405B15">
      <w:pPr>
        <w:pStyle w:val="34b"/>
        <w:numPr>
          <w:ilvl w:val="0"/>
          <w:numId w:val="27"/>
        </w:numPr>
        <w:rPr>
          <w:lang w:val="ru-MD"/>
        </w:rPr>
      </w:pPr>
      <w:r w:rsidRPr="00827716">
        <w:rPr>
          <w:lang w:val="ru-MD"/>
        </w:rPr>
        <w:t>Управление: Клавиатура (WASD + Пробел)</w:t>
      </w:r>
      <w:r w:rsidR="00CF0C7E">
        <w:rPr>
          <w:lang w:val="ru-MD"/>
        </w:rPr>
        <w:t>.</w:t>
      </w:r>
    </w:p>
    <w:p w14:paraId="639CCB9E" w14:textId="5BD1EB06" w:rsidR="00827716" w:rsidRPr="00827716" w:rsidRDefault="00827716" w:rsidP="00405B15">
      <w:pPr>
        <w:pStyle w:val="34b"/>
        <w:numPr>
          <w:ilvl w:val="0"/>
          <w:numId w:val="27"/>
        </w:numPr>
        <w:rPr>
          <w:lang w:val="ru-MD"/>
        </w:rPr>
      </w:pPr>
      <w:r w:rsidRPr="00827716">
        <w:rPr>
          <w:lang w:val="ru-MD"/>
        </w:rPr>
        <w:t>Визуальный стиль: 2D спрайты.</w:t>
      </w:r>
    </w:p>
    <w:p w14:paraId="113C4D82" w14:textId="32B8AF91" w:rsidR="00827716" w:rsidRPr="00827716" w:rsidRDefault="00827716" w:rsidP="00405B15">
      <w:pPr>
        <w:pStyle w:val="34b"/>
        <w:numPr>
          <w:ilvl w:val="0"/>
          <w:numId w:val="27"/>
        </w:numPr>
        <w:rPr>
          <w:lang w:val="ru-MD"/>
        </w:rPr>
      </w:pPr>
      <w:r w:rsidRPr="00827716">
        <w:rPr>
          <w:lang w:val="ru-MD"/>
        </w:rPr>
        <w:t xml:space="preserve">Обратная связь: </w:t>
      </w:r>
      <w:r w:rsidR="00C83AD8">
        <w:rPr>
          <w:lang w:val="ru-MD"/>
        </w:rPr>
        <w:t>А</w:t>
      </w:r>
      <w:r w:rsidRPr="00827716">
        <w:rPr>
          <w:lang w:val="ru-MD"/>
        </w:rPr>
        <w:t>нимация получения урона,</w:t>
      </w:r>
      <w:r w:rsidR="00330699" w:rsidRPr="00330699">
        <w:rPr>
          <w:lang w:val="ru-MD"/>
        </w:rPr>
        <w:t xml:space="preserve"> </w:t>
      </w:r>
      <w:r w:rsidR="00330699">
        <w:rPr>
          <w:lang w:val="ru-MD"/>
        </w:rPr>
        <w:t>отображение информации</w:t>
      </w:r>
    </w:p>
    <w:p w14:paraId="1626111C" w14:textId="2AA2F05F" w:rsidR="00576C72" w:rsidRPr="00753D15" w:rsidRDefault="00827716" w:rsidP="00405B15">
      <w:pPr>
        <w:pStyle w:val="34b"/>
        <w:numPr>
          <w:ilvl w:val="0"/>
          <w:numId w:val="27"/>
        </w:numPr>
        <w:rPr>
          <w:lang w:val="ru-MD"/>
        </w:rPr>
      </w:pPr>
      <w:r w:rsidRPr="00827716">
        <w:rPr>
          <w:lang w:val="ru-MD"/>
        </w:rPr>
        <w:t>Навигация: Меню выбора уровня должно быть интуитивно понятным.</w:t>
      </w:r>
    </w:p>
    <w:p w14:paraId="417B3DE3" w14:textId="746FFB4B" w:rsidR="00576C72" w:rsidRPr="00525296" w:rsidRDefault="00753D15" w:rsidP="00525296">
      <w:pPr>
        <w:pStyle w:val="3"/>
        <w:rPr>
          <w:b/>
          <w:bCs w:val="0"/>
        </w:rPr>
      </w:pPr>
      <w:bookmarkStart w:id="103" w:name="_Toc398683321"/>
      <w:bookmarkStart w:id="104" w:name="_Toc147481977"/>
      <w:bookmarkStart w:id="105" w:name="_Toc157365851"/>
      <w:bookmarkStart w:id="106" w:name="_Toc157365928"/>
      <w:r w:rsidRPr="00753D15">
        <w:rPr>
          <w:b/>
          <w:bCs w:val="0"/>
          <w:lang w:val="ru-MD"/>
        </w:rPr>
        <w:t xml:space="preserve"> </w:t>
      </w:r>
      <w:r w:rsidR="00576C72" w:rsidRPr="00422251">
        <w:rPr>
          <w:b/>
          <w:bCs w:val="0"/>
        </w:rPr>
        <w:t>Требования к транспортабельности для подвижных АС</w:t>
      </w:r>
      <w:bookmarkEnd w:id="103"/>
      <w:bookmarkEnd w:id="104"/>
      <w:bookmarkEnd w:id="105"/>
      <w:bookmarkEnd w:id="106"/>
    </w:p>
    <w:p w14:paraId="3002035F" w14:textId="4FD2907A" w:rsidR="00576C72" w:rsidRPr="00525296" w:rsidRDefault="00576C72" w:rsidP="00576C72">
      <w:pPr>
        <w:pStyle w:val="34b"/>
        <w:rPr>
          <w:lang w:val="ru-MD"/>
        </w:rPr>
      </w:pPr>
      <w:r w:rsidRPr="004B62BD">
        <w:t>Требований к транспортабельности для подвижных подсистем не предъявляется</w:t>
      </w:r>
      <w:r w:rsidR="002A0C57">
        <w:t xml:space="preserve"> (стационарное ПО)</w:t>
      </w:r>
      <w:r w:rsidR="0067041C">
        <w:t>.</w:t>
      </w:r>
    </w:p>
    <w:p w14:paraId="5333126C" w14:textId="6688FD8D" w:rsidR="003C0FC1" w:rsidRPr="001E4E9D" w:rsidRDefault="006F2630" w:rsidP="001E4E9D">
      <w:pPr>
        <w:pStyle w:val="3"/>
        <w:rPr>
          <w:b/>
          <w:bCs w:val="0"/>
        </w:rPr>
      </w:pPr>
      <w:bookmarkStart w:id="107" w:name="_Toc398683322"/>
      <w:bookmarkStart w:id="108" w:name="_Toc147481978"/>
      <w:bookmarkStart w:id="109" w:name="_Toc157365852"/>
      <w:bookmarkStart w:id="110" w:name="_Toc157365929"/>
      <w:r w:rsidRPr="006F2630">
        <w:rPr>
          <w:b/>
          <w:bCs w:val="0"/>
          <w:lang w:val="ru-MD"/>
        </w:rPr>
        <w:t xml:space="preserve"> </w:t>
      </w:r>
      <w:r w:rsidR="00576C72" w:rsidRPr="00422251">
        <w:rPr>
          <w:b/>
          <w:bCs w:val="0"/>
        </w:rPr>
        <w:t>Требования к эксплуатации, техническому обслуживанию, ремонту и</w:t>
      </w:r>
      <w:r w:rsidR="00A203BD" w:rsidRPr="00422251">
        <w:rPr>
          <w:b/>
          <w:bCs w:val="0"/>
        </w:rPr>
        <w:t> </w:t>
      </w:r>
      <w:r w:rsidR="00576C72" w:rsidRPr="00422251">
        <w:rPr>
          <w:b/>
          <w:bCs w:val="0"/>
        </w:rPr>
        <w:t>хранению компонентов системы</w:t>
      </w:r>
      <w:bookmarkEnd w:id="107"/>
      <w:bookmarkEnd w:id="108"/>
      <w:bookmarkEnd w:id="109"/>
      <w:bookmarkEnd w:id="110"/>
    </w:p>
    <w:p w14:paraId="549FEE8D" w14:textId="7552D8FC" w:rsidR="000B2F34" w:rsidRPr="00E12DD9" w:rsidRDefault="000B2F34" w:rsidP="00E12DD9">
      <w:pPr>
        <w:pStyle w:val="34b"/>
      </w:pPr>
      <w:r w:rsidRPr="00E12DD9">
        <w:t>Установка путем копирования файлов или запуска exe-дистрибутива.</w:t>
      </w:r>
    </w:p>
    <w:p w14:paraId="2818EA39" w14:textId="2A84E490" w:rsidR="00576C72" w:rsidRPr="004472F0" w:rsidRDefault="000B2F34" w:rsidP="004472F0">
      <w:pPr>
        <w:pStyle w:val="34b"/>
        <w:rPr>
          <w:b/>
          <w:bCs/>
        </w:rPr>
      </w:pPr>
      <w:r w:rsidRPr="00E12DD9">
        <w:t>Обновление путем замены файлов проекта.</w:t>
      </w:r>
    </w:p>
    <w:p w14:paraId="5EDE53E3" w14:textId="00EDDDB2" w:rsidR="00576C72" w:rsidRDefault="00CE5D6E" w:rsidP="00576C72">
      <w:pPr>
        <w:pStyle w:val="3"/>
        <w:rPr>
          <w:b/>
          <w:bCs w:val="0"/>
        </w:rPr>
      </w:pPr>
      <w:bookmarkStart w:id="111" w:name="_Toc398683327"/>
      <w:bookmarkStart w:id="112" w:name="_Toc147481983"/>
      <w:bookmarkStart w:id="113" w:name="_Toc157365857"/>
      <w:bookmarkStart w:id="114" w:name="_Toc157365934"/>
      <w:r w:rsidRPr="00646B40">
        <w:rPr>
          <w:b/>
          <w:bCs w:val="0"/>
          <w:lang w:val="ru-MD"/>
        </w:rPr>
        <w:t xml:space="preserve"> </w:t>
      </w:r>
      <w:r w:rsidR="00576C72" w:rsidRPr="00422251">
        <w:rPr>
          <w:b/>
          <w:bCs w:val="0"/>
        </w:rPr>
        <w:t>Требования по стандартизации и унификации</w:t>
      </w:r>
      <w:bookmarkEnd w:id="111"/>
      <w:bookmarkEnd w:id="112"/>
      <w:bookmarkEnd w:id="113"/>
      <w:bookmarkEnd w:id="114"/>
    </w:p>
    <w:p w14:paraId="7C4FE015" w14:textId="0D2F21C4" w:rsidR="00EA3B24" w:rsidRPr="00EA3B24" w:rsidRDefault="00646B40" w:rsidP="00EA3B24">
      <w:pPr>
        <w:pStyle w:val="af1"/>
        <w:numPr>
          <w:ilvl w:val="0"/>
          <w:numId w:val="34"/>
        </w:numPr>
        <w:rPr>
          <w:sz w:val="28"/>
          <w:szCs w:val="28"/>
        </w:rPr>
      </w:pPr>
      <w:r w:rsidRPr="00EA3B24">
        <w:rPr>
          <w:sz w:val="28"/>
          <w:szCs w:val="28"/>
        </w:rPr>
        <w:t>Именование файлов: snake_case для скриптов и сцен (например, player.gd, main_menu.tscn).</w:t>
      </w:r>
    </w:p>
    <w:p w14:paraId="6CA1F9AD" w14:textId="4245D1B0" w:rsidR="00EA3B24" w:rsidRPr="00EA3B24" w:rsidRDefault="00646B40" w:rsidP="00EA3B24">
      <w:pPr>
        <w:pStyle w:val="af1"/>
        <w:numPr>
          <w:ilvl w:val="0"/>
          <w:numId w:val="34"/>
        </w:numPr>
        <w:rPr>
          <w:sz w:val="28"/>
          <w:szCs w:val="28"/>
        </w:rPr>
      </w:pPr>
      <w:r w:rsidRPr="00EA3B24">
        <w:rPr>
          <w:sz w:val="28"/>
          <w:szCs w:val="28"/>
        </w:rPr>
        <w:t>Единый стиль кода (GDScript Style Guide).</w:t>
      </w:r>
    </w:p>
    <w:p w14:paraId="0B8A1253" w14:textId="461CF46C" w:rsidR="00EA3B24" w:rsidRPr="00EA3B24" w:rsidRDefault="00EA3B24" w:rsidP="00EA3B24">
      <w:pPr>
        <w:pStyle w:val="aff5"/>
        <w:numPr>
          <w:ilvl w:val="0"/>
          <w:numId w:val="34"/>
        </w:numPr>
        <w:rPr>
          <w:sz w:val="28"/>
          <w:szCs w:val="28"/>
        </w:rPr>
      </w:pPr>
      <w:r w:rsidRPr="00EA3B24">
        <w:rPr>
          <w:sz w:val="28"/>
          <w:szCs w:val="28"/>
        </w:rPr>
        <w:t>Использование дробных числовых типов данных для обработки физики передвижения, скорости, местоположения</w:t>
      </w:r>
      <w:r>
        <w:rPr>
          <w:sz w:val="28"/>
          <w:szCs w:val="28"/>
        </w:rPr>
        <w:t>.</w:t>
      </w:r>
    </w:p>
    <w:p w14:paraId="61562E94" w14:textId="77777777" w:rsidR="00EA3B24" w:rsidRPr="00EA3B24" w:rsidRDefault="00EA3B24" w:rsidP="00EA3B24"/>
    <w:p w14:paraId="161E1C72" w14:textId="77777777" w:rsidR="00EA3B24" w:rsidRPr="00EA3B24" w:rsidRDefault="00EA3B24" w:rsidP="00EA3B24"/>
    <w:p w14:paraId="7D7447D1" w14:textId="77777777" w:rsidR="00C92331" w:rsidRPr="00B152B8" w:rsidRDefault="006E57A9" w:rsidP="00A52B06">
      <w:pPr>
        <w:pStyle w:val="1"/>
      </w:pPr>
      <w:bookmarkStart w:id="115" w:name="_Ref147908190"/>
      <w:bookmarkStart w:id="116" w:name="_Toc157365859"/>
      <w:bookmarkStart w:id="117" w:name="_Toc157365936"/>
      <w:r w:rsidRPr="00B152B8">
        <w:lastRenderedPageBreak/>
        <w:t>Состав</w:t>
      </w:r>
      <w:r w:rsidR="00C92331" w:rsidRPr="00467546">
        <w:t xml:space="preserve"> и содер</w:t>
      </w:r>
      <w:r w:rsidRPr="00467546">
        <w:t xml:space="preserve">жание работ по </w:t>
      </w:r>
      <w:r w:rsidR="00362F3E" w:rsidRPr="00FA489A">
        <w:t xml:space="preserve">развитию </w:t>
      </w:r>
      <w:r w:rsidRPr="00467546">
        <w:t>системы</w:t>
      </w:r>
      <w:bookmarkEnd w:id="80"/>
      <w:bookmarkEnd w:id="81"/>
      <w:bookmarkEnd w:id="82"/>
      <w:bookmarkEnd w:id="115"/>
      <w:bookmarkEnd w:id="116"/>
      <w:bookmarkEnd w:id="117"/>
    </w:p>
    <w:p w14:paraId="11C066DB" w14:textId="77777777" w:rsidR="00AE5166" w:rsidRDefault="003C2A7B" w:rsidP="00AE5166">
      <w:pPr>
        <w:pStyle w:val="34b"/>
      </w:pPr>
      <w:r>
        <w:t>Работы по развитию Системы выполняются в соответствии с Календарным планом производства работ по развитию Системы (таблица </w:t>
      </w:r>
      <w:r>
        <w:fldChar w:fldCharType="begin"/>
      </w:r>
      <w:r>
        <w:instrText xml:space="preserve"> REF _Ref147918312 \h </w:instrText>
      </w:r>
      <w:r>
        <w:fldChar w:fldCharType="separate"/>
      </w:r>
      <w:r w:rsidR="006224C7">
        <w:rPr>
          <w:noProof/>
        </w:rPr>
        <w:t>1</w:t>
      </w:r>
      <w:r>
        <w:fldChar w:fldCharType="end"/>
      </w:r>
      <w:r>
        <w:t>).</w:t>
      </w:r>
    </w:p>
    <w:p w14:paraId="1D369A88" w14:textId="77777777" w:rsidR="003C2A7B" w:rsidRDefault="003C2A7B" w:rsidP="003C2A7B">
      <w:pPr>
        <w:pStyle w:val="34ff0"/>
      </w:pPr>
      <w:r>
        <w:t xml:space="preserve">Таблица </w:t>
      </w:r>
      <w:bookmarkStart w:id="118" w:name="_Ref147918312"/>
      <w:r>
        <w:fldChar w:fldCharType="begin"/>
      </w:r>
      <w:r>
        <w:instrText xml:space="preserve"> SEQ Таблица \* ARABIC </w:instrText>
      </w:r>
      <w:r>
        <w:fldChar w:fldCharType="separate"/>
      </w:r>
      <w:r w:rsidR="006224C7">
        <w:rPr>
          <w:noProof/>
        </w:rPr>
        <w:t>1</w:t>
      </w:r>
      <w:r>
        <w:fldChar w:fldCharType="end"/>
      </w:r>
      <w:bookmarkEnd w:id="118"/>
      <w:r>
        <w:t xml:space="preserve"> — Календарный план производства работ по развитию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3336"/>
        <w:gridCol w:w="3609"/>
        <w:gridCol w:w="2091"/>
      </w:tblGrid>
      <w:tr w:rsidR="003C2A7B" w:rsidRPr="00B72FB3" w14:paraId="0169A372" w14:textId="77777777" w:rsidTr="00422251">
        <w:trPr>
          <w:tblHeader/>
        </w:trPr>
        <w:tc>
          <w:tcPr>
            <w:tcW w:w="0" w:type="auto"/>
          </w:tcPr>
          <w:p w14:paraId="52D30502" w14:textId="77777777" w:rsidR="00070481" w:rsidRPr="00B72FB3" w:rsidRDefault="003C2A7B" w:rsidP="00B72FB3">
            <w:pPr>
              <w:pStyle w:val="34ff9"/>
            </w:pPr>
            <w:r w:rsidRPr="00B72FB3">
              <w:t>№</w:t>
            </w:r>
          </w:p>
          <w:p w14:paraId="04740103" w14:textId="77777777" w:rsidR="003C2A7B" w:rsidRPr="00B72FB3" w:rsidRDefault="003C2A7B" w:rsidP="00B72FB3">
            <w:pPr>
              <w:pStyle w:val="34ff9"/>
            </w:pPr>
            <w:r w:rsidRPr="00B72FB3">
              <w:t xml:space="preserve">Этапа </w:t>
            </w:r>
          </w:p>
        </w:tc>
        <w:tc>
          <w:tcPr>
            <w:tcW w:w="0" w:type="auto"/>
          </w:tcPr>
          <w:p w14:paraId="7157770D" w14:textId="77777777" w:rsidR="003C2A7B" w:rsidRPr="00B72FB3" w:rsidRDefault="003C2A7B" w:rsidP="00B72FB3">
            <w:pPr>
              <w:pStyle w:val="34ff9"/>
            </w:pPr>
            <w:r w:rsidRPr="00B72FB3">
              <w:t xml:space="preserve">Состав выполняемых работ </w:t>
            </w:r>
          </w:p>
        </w:tc>
        <w:tc>
          <w:tcPr>
            <w:tcW w:w="3609" w:type="dxa"/>
          </w:tcPr>
          <w:p w14:paraId="437F18F2" w14:textId="77777777" w:rsidR="003C2A7B" w:rsidRPr="00B72FB3" w:rsidRDefault="003C2A7B" w:rsidP="00B72FB3">
            <w:pPr>
              <w:pStyle w:val="34ff9"/>
            </w:pPr>
            <w:r w:rsidRPr="00B72FB3">
              <w:t xml:space="preserve">Результаты выполнения работ, отчетная документация </w:t>
            </w:r>
          </w:p>
        </w:tc>
        <w:tc>
          <w:tcPr>
            <w:tcW w:w="2091" w:type="dxa"/>
          </w:tcPr>
          <w:p w14:paraId="7DECD30D" w14:textId="77777777" w:rsidR="003C2A7B" w:rsidRPr="00B72FB3" w:rsidRDefault="003C2A7B" w:rsidP="00B72FB3">
            <w:pPr>
              <w:pStyle w:val="34ff9"/>
            </w:pPr>
            <w:r w:rsidRPr="00B72FB3">
              <w:t xml:space="preserve">Сроки выполнения </w:t>
            </w:r>
          </w:p>
        </w:tc>
      </w:tr>
      <w:tr w:rsidR="003C2A7B" w14:paraId="08DAAC43" w14:textId="77777777" w:rsidTr="00422251">
        <w:trPr>
          <w:cantSplit/>
        </w:trPr>
        <w:tc>
          <w:tcPr>
            <w:tcW w:w="0" w:type="auto"/>
          </w:tcPr>
          <w:p w14:paraId="4CAFFA7F" w14:textId="77777777" w:rsidR="003C2A7B" w:rsidRPr="003C2A7B" w:rsidRDefault="003C2A7B" w:rsidP="003C2A7B">
            <w:pPr>
              <w:pStyle w:val="34ff5"/>
            </w:pPr>
            <w:r w:rsidRPr="003C2A7B">
              <w:t>1</w:t>
            </w:r>
          </w:p>
        </w:tc>
        <w:tc>
          <w:tcPr>
            <w:tcW w:w="0" w:type="auto"/>
          </w:tcPr>
          <w:p w14:paraId="1629A8D1" w14:textId="77777777" w:rsidR="003C2A7B" w:rsidRPr="003C2A7B" w:rsidRDefault="003C2A7B" w:rsidP="003C2A7B">
            <w:pPr>
              <w:pStyle w:val="34ff5"/>
            </w:pPr>
            <w:r w:rsidRPr="003C2A7B">
              <w:t>Разработка частных технических заданий</w:t>
            </w:r>
          </w:p>
        </w:tc>
        <w:tc>
          <w:tcPr>
            <w:tcW w:w="3609" w:type="dxa"/>
          </w:tcPr>
          <w:p w14:paraId="22AB08DA" w14:textId="7B9FAB47" w:rsidR="003C2A7B" w:rsidRPr="00FA489A" w:rsidRDefault="00C15198" w:rsidP="00422251">
            <w:pPr>
              <w:pStyle w:val="3412"/>
              <w:numPr>
                <w:ilvl w:val="0"/>
                <w:numId w:val="0"/>
              </w:numPr>
              <w:ind w:left="357" w:hanging="357"/>
            </w:pPr>
            <w:r w:rsidRPr="00C15198">
              <w:t>Утвержденное ТЗ</w:t>
            </w:r>
          </w:p>
        </w:tc>
        <w:tc>
          <w:tcPr>
            <w:tcW w:w="2091" w:type="dxa"/>
          </w:tcPr>
          <w:p w14:paraId="2E9E4570" w14:textId="18234F06" w:rsidR="003C2A7B" w:rsidRPr="003C2A7B" w:rsidRDefault="002A4E0E" w:rsidP="003C2A7B">
            <w:pPr>
              <w:pStyle w:val="34ff5"/>
            </w:pPr>
            <w:r w:rsidRPr="002A4E0E">
              <w:t>15.01.2026</w:t>
            </w:r>
          </w:p>
        </w:tc>
      </w:tr>
      <w:tr w:rsidR="003C2A7B" w14:paraId="7DC9AE06" w14:textId="77777777" w:rsidTr="00422251">
        <w:trPr>
          <w:cantSplit/>
        </w:trPr>
        <w:tc>
          <w:tcPr>
            <w:tcW w:w="0" w:type="auto"/>
          </w:tcPr>
          <w:p w14:paraId="480F4042" w14:textId="77777777" w:rsidR="003C2A7B" w:rsidRPr="003C2A7B" w:rsidRDefault="003C2A7B" w:rsidP="003C2A7B">
            <w:pPr>
              <w:pStyle w:val="34ff5"/>
            </w:pPr>
            <w:r w:rsidRPr="003C2A7B">
              <w:t>2</w:t>
            </w:r>
          </w:p>
        </w:tc>
        <w:tc>
          <w:tcPr>
            <w:tcW w:w="0" w:type="auto"/>
          </w:tcPr>
          <w:p w14:paraId="0C210D7B" w14:textId="77777777" w:rsidR="003C2A7B" w:rsidRPr="003C2A7B" w:rsidRDefault="003C2A7B" w:rsidP="003C2A7B">
            <w:pPr>
              <w:pStyle w:val="34ff5"/>
            </w:pPr>
            <w:r w:rsidRPr="003C2A7B">
              <w:t xml:space="preserve">Техническое проектирование </w:t>
            </w:r>
          </w:p>
        </w:tc>
        <w:tc>
          <w:tcPr>
            <w:tcW w:w="3609" w:type="dxa"/>
          </w:tcPr>
          <w:p w14:paraId="5FDCA40E" w14:textId="60367DB7" w:rsidR="003C2A7B" w:rsidRPr="00FA489A" w:rsidRDefault="00087774" w:rsidP="00422251">
            <w:pPr>
              <w:pStyle w:val="3412"/>
              <w:numPr>
                <w:ilvl w:val="0"/>
                <w:numId w:val="0"/>
              </w:numPr>
              <w:ind w:left="357" w:hanging="357"/>
            </w:pPr>
            <w:r w:rsidRPr="00087774">
              <w:t>Архитектурная схема, Структура файлов</w:t>
            </w:r>
          </w:p>
        </w:tc>
        <w:tc>
          <w:tcPr>
            <w:tcW w:w="2091" w:type="dxa"/>
          </w:tcPr>
          <w:p w14:paraId="6E45909C" w14:textId="404EBDF2" w:rsidR="003C2A7B" w:rsidRPr="003C2A7B" w:rsidRDefault="002A4E0E" w:rsidP="009A758B">
            <w:pPr>
              <w:pStyle w:val="34ff5"/>
            </w:pPr>
            <w:r w:rsidRPr="002A4E0E">
              <w:t>25.01.2026</w:t>
            </w:r>
          </w:p>
        </w:tc>
      </w:tr>
      <w:tr w:rsidR="003C2A7B" w14:paraId="596C1CF6" w14:textId="77777777" w:rsidTr="00422251">
        <w:trPr>
          <w:cantSplit/>
        </w:trPr>
        <w:tc>
          <w:tcPr>
            <w:tcW w:w="0" w:type="auto"/>
          </w:tcPr>
          <w:p w14:paraId="3D261809" w14:textId="77777777" w:rsidR="003C2A7B" w:rsidRPr="003C2A7B" w:rsidRDefault="003C2A7B" w:rsidP="003C2A7B">
            <w:pPr>
              <w:pStyle w:val="34ff5"/>
            </w:pPr>
            <w:r w:rsidRPr="003C2A7B">
              <w:t>3</w:t>
            </w:r>
          </w:p>
        </w:tc>
        <w:tc>
          <w:tcPr>
            <w:tcW w:w="0" w:type="auto"/>
          </w:tcPr>
          <w:p w14:paraId="7974F4D9" w14:textId="77777777" w:rsidR="003C2A7B" w:rsidRPr="003C2A7B" w:rsidRDefault="003C2A7B" w:rsidP="003C2A7B">
            <w:pPr>
              <w:pStyle w:val="34ff5"/>
            </w:pPr>
            <w:r w:rsidRPr="003C2A7B">
              <w:t>Опытная эксплуатация</w:t>
            </w:r>
          </w:p>
        </w:tc>
        <w:tc>
          <w:tcPr>
            <w:tcW w:w="3609" w:type="dxa"/>
          </w:tcPr>
          <w:p w14:paraId="59E725D7" w14:textId="51ACF6C1" w:rsidR="003C2A7B" w:rsidRPr="00FA489A" w:rsidRDefault="00566B71" w:rsidP="00422251">
            <w:pPr>
              <w:pStyle w:val="3412"/>
              <w:numPr>
                <w:ilvl w:val="0"/>
                <w:numId w:val="0"/>
              </w:numPr>
              <w:ind w:left="357" w:hanging="357"/>
            </w:pPr>
            <w:r w:rsidRPr="00566B71">
              <w:t>Рабочая демо-версия (MVP)</w:t>
            </w:r>
          </w:p>
        </w:tc>
        <w:tc>
          <w:tcPr>
            <w:tcW w:w="2091" w:type="dxa"/>
          </w:tcPr>
          <w:p w14:paraId="041CA17E" w14:textId="4F08AF92" w:rsidR="003C2A7B" w:rsidRPr="003C2A7B" w:rsidRDefault="002A4E0E" w:rsidP="009A758B">
            <w:pPr>
              <w:pStyle w:val="34ff5"/>
            </w:pPr>
            <w:r>
              <w:rPr>
                <w:rStyle w:val="qwen-markdown-text"/>
              </w:rPr>
              <w:t>10.02.2026</w:t>
            </w:r>
          </w:p>
        </w:tc>
      </w:tr>
      <w:tr w:rsidR="003C2A7B" w14:paraId="434355C8" w14:textId="77777777" w:rsidTr="00422251">
        <w:trPr>
          <w:cantSplit/>
        </w:trPr>
        <w:tc>
          <w:tcPr>
            <w:tcW w:w="0" w:type="auto"/>
          </w:tcPr>
          <w:p w14:paraId="23A0006E" w14:textId="77777777" w:rsidR="003C2A7B" w:rsidRPr="003C2A7B" w:rsidRDefault="003C2A7B" w:rsidP="003C2A7B">
            <w:pPr>
              <w:pStyle w:val="34ff5"/>
            </w:pPr>
            <w:r w:rsidRPr="003C2A7B">
              <w:t>4</w:t>
            </w:r>
          </w:p>
        </w:tc>
        <w:tc>
          <w:tcPr>
            <w:tcW w:w="0" w:type="auto"/>
          </w:tcPr>
          <w:p w14:paraId="4C3D477D" w14:textId="77777777" w:rsidR="003C2A7B" w:rsidRPr="003C2A7B" w:rsidRDefault="003C2A7B" w:rsidP="003C2A7B">
            <w:pPr>
              <w:pStyle w:val="34ff5"/>
            </w:pPr>
            <w:r w:rsidRPr="003C2A7B">
              <w:t>Проведение приемо-сдаточных испытаний</w:t>
            </w:r>
          </w:p>
        </w:tc>
        <w:tc>
          <w:tcPr>
            <w:tcW w:w="3609" w:type="dxa"/>
          </w:tcPr>
          <w:p w14:paraId="720C2695" w14:textId="19AFE725" w:rsidR="003C2A7B" w:rsidRPr="00FA489A" w:rsidRDefault="00E1343A" w:rsidP="00422251">
            <w:pPr>
              <w:pStyle w:val="3412"/>
              <w:numPr>
                <w:ilvl w:val="0"/>
                <w:numId w:val="0"/>
              </w:numPr>
              <w:ind w:left="357" w:hanging="357"/>
            </w:pPr>
            <w:r w:rsidRPr="00E1343A">
              <w:t>Акт приемки, Релизная версия</w:t>
            </w:r>
          </w:p>
        </w:tc>
        <w:tc>
          <w:tcPr>
            <w:tcW w:w="2091" w:type="dxa"/>
          </w:tcPr>
          <w:p w14:paraId="0E8C9BD8" w14:textId="02935880" w:rsidR="003C2A7B" w:rsidRPr="003C2A7B" w:rsidRDefault="002A4E0E" w:rsidP="009A758B">
            <w:pPr>
              <w:pStyle w:val="34ff5"/>
            </w:pPr>
            <w:r>
              <w:rPr>
                <w:rStyle w:val="qwen-markdown-text"/>
              </w:rPr>
              <w:t>22.02.2026</w:t>
            </w:r>
          </w:p>
        </w:tc>
      </w:tr>
    </w:tbl>
    <w:p w14:paraId="093EA8DC" w14:textId="77777777" w:rsidR="00AE5166" w:rsidRPr="00B72FB3" w:rsidRDefault="00AE5166" w:rsidP="00B72FB3">
      <w:pPr>
        <w:pStyle w:val="34fffa"/>
      </w:pPr>
    </w:p>
    <w:p w14:paraId="1F25DA08" w14:textId="77777777" w:rsidR="002A4E0E" w:rsidRDefault="00FF70E5" w:rsidP="00481DD8">
      <w:pPr>
        <w:pStyle w:val="1"/>
      </w:pPr>
      <w:bookmarkStart w:id="119" w:name="_Ref147916128"/>
      <w:bookmarkStart w:id="120" w:name="_Toc157365860"/>
      <w:bookmarkStart w:id="121" w:name="_Toc157365937"/>
      <w:r w:rsidRPr="00FA489A">
        <w:lastRenderedPageBreak/>
        <w:t>Порядок</w:t>
      </w:r>
      <w:r>
        <w:t xml:space="preserve"> </w:t>
      </w:r>
      <w:r w:rsidRPr="00FA489A">
        <w:t>развития</w:t>
      </w:r>
      <w:r>
        <w:t xml:space="preserve"> системы</w:t>
      </w:r>
      <w:bookmarkEnd w:id="119"/>
      <w:bookmarkEnd w:id="120"/>
      <w:bookmarkEnd w:id="121"/>
      <w:r w:rsidR="002A4E0E">
        <w:t xml:space="preserve"> </w:t>
      </w:r>
    </w:p>
    <w:p w14:paraId="6B07AB0B" w14:textId="77777777" w:rsidR="00D477D0" w:rsidRPr="00422251" w:rsidRDefault="00D477D0" w:rsidP="00D477D0">
      <w:pPr>
        <w:pStyle w:val="2"/>
        <w:rPr>
          <w:b/>
          <w:bCs/>
        </w:rPr>
      </w:pPr>
      <w:bookmarkStart w:id="122" w:name="_Toc157365861"/>
      <w:bookmarkStart w:id="123" w:name="_Toc157365938"/>
      <w:r w:rsidRPr="00422251">
        <w:rPr>
          <w:b/>
          <w:bCs/>
        </w:rPr>
        <w:t>Порядок организации работ по развитию Системы</w:t>
      </w:r>
      <w:bookmarkEnd w:id="122"/>
      <w:bookmarkEnd w:id="123"/>
    </w:p>
    <w:p w14:paraId="5F13581A" w14:textId="131D090B" w:rsidR="00D477D0" w:rsidRPr="00FA489A" w:rsidRDefault="00164B79" w:rsidP="00D477D0">
      <w:pPr>
        <w:pStyle w:val="34b"/>
      </w:pPr>
      <w:r w:rsidRPr="00164B79">
        <w:t>Разработка ведется итерационно. Код хранится в репозитории (Git)</w:t>
      </w:r>
      <w:r w:rsidR="0066128B">
        <w:t>.</w:t>
      </w:r>
    </w:p>
    <w:p w14:paraId="0427D7E2" w14:textId="243BB6C5" w:rsidR="00D477D0" w:rsidRDefault="00D477D0" w:rsidP="00D477D0">
      <w:pPr>
        <w:pStyle w:val="2"/>
        <w:rPr>
          <w:b/>
          <w:bCs/>
        </w:rPr>
      </w:pPr>
      <w:bookmarkStart w:id="124" w:name="_Toc157365862"/>
      <w:bookmarkStart w:id="125" w:name="_Toc157365939"/>
      <w:r w:rsidRPr="00422251">
        <w:rPr>
          <w:b/>
          <w:bCs/>
        </w:rPr>
        <w:t xml:space="preserve">Перечень документов и исходных данных для </w:t>
      </w:r>
      <w:r w:rsidR="001652A7" w:rsidRPr="00422251">
        <w:rPr>
          <w:b/>
          <w:bCs/>
        </w:rPr>
        <w:t>развития</w:t>
      </w:r>
      <w:r w:rsidRPr="00422251">
        <w:rPr>
          <w:b/>
          <w:bCs/>
        </w:rPr>
        <w:t xml:space="preserve"> С</w:t>
      </w:r>
      <w:r w:rsidR="001652A7" w:rsidRPr="00422251">
        <w:rPr>
          <w:b/>
          <w:bCs/>
        </w:rPr>
        <w:t>истемы</w:t>
      </w:r>
      <w:bookmarkEnd w:id="124"/>
      <w:bookmarkEnd w:id="125"/>
    </w:p>
    <w:p w14:paraId="236E3350" w14:textId="79CDCB8E" w:rsidR="000665D6" w:rsidRDefault="000665D6" w:rsidP="00405B15">
      <w:pPr>
        <w:pStyle w:val="34b"/>
        <w:numPr>
          <w:ilvl w:val="0"/>
          <w:numId w:val="29"/>
        </w:numPr>
        <w:spacing w:line="360" w:lineRule="auto"/>
      </w:pPr>
      <w:r>
        <w:t>Исходные файлы Godot Project.</w:t>
      </w:r>
    </w:p>
    <w:p w14:paraId="55B35BCD" w14:textId="22DD3736" w:rsidR="000665D6" w:rsidRDefault="000665D6" w:rsidP="00405B15">
      <w:pPr>
        <w:pStyle w:val="34b"/>
        <w:numPr>
          <w:ilvl w:val="0"/>
          <w:numId w:val="29"/>
        </w:numPr>
        <w:spacing w:line="360" w:lineRule="auto"/>
      </w:pPr>
      <w:r>
        <w:t>Графические ассеты (png, svg).</w:t>
      </w:r>
    </w:p>
    <w:p w14:paraId="103AD19A" w14:textId="0F4F3B06" w:rsidR="002A4E0E" w:rsidRDefault="000665D6" w:rsidP="00405B15">
      <w:pPr>
        <w:pStyle w:val="34b"/>
        <w:numPr>
          <w:ilvl w:val="0"/>
          <w:numId w:val="29"/>
        </w:numPr>
      </w:pPr>
      <w:r>
        <w:t>Настоящее ТЗ.</w:t>
      </w:r>
    </w:p>
    <w:p w14:paraId="09FC203C" w14:textId="77777777" w:rsidR="00D477D0" w:rsidRPr="00422251" w:rsidRDefault="001652A7" w:rsidP="00D477D0">
      <w:pPr>
        <w:pStyle w:val="2"/>
        <w:rPr>
          <w:b/>
          <w:bCs/>
        </w:rPr>
      </w:pPr>
      <w:bookmarkStart w:id="126" w:name="_Toc157365863"/>
      <w:bookmarkStart w:id="127" w:name="_Toc157365940"/>
      <w:r w:rsidRPr="00422251">
        <w:rPr>
          <w:b/>
          <w:bCs/>
        </w:rPr>
        <w:t>П</w:t>
      </w:r>
      <w:r w:rsidR="00D477D0" w:rsidRPr="00422251">
        <w:rPr>
          <w:b/>
          <w:bCs/>
        </w:rPr>
        <w:t>еречень документов, предъявляемых по окончании соответствующих этапов работ</w:t>
      </w:r>
      <w:bookmarkEnd w:id="126"/>
      <w:bookmarkEnd w:id="127"/>
    </w:p>
    <w:p w14:paraId="0B7619E8" w14:textId="1EB093A5" w:rsidR="00060FED" w:rsidRDefault="00060FED" w:rsidP="00DA6786">
      <w:pPr>
        <w:pStyle w:val="34b"/>
      </w:pPr>
      <w:r>
        <w:t>Исходный код проекта.</w:t>
      </w:r>
    </w:p>
    <w:p w14:paraId="111B068F" w14:textId="585B0F06" w:rsidR="001652A7" w:rsidRPr="004D6704" w:rsidRDefault="00DA6786" w:rsidP="004D6704">
      <w:pPr>
        <w:pStyle w:val="34b"/>
        <w:rPr>
          <w:b/>
          <w:bCs/>
        </w:rPr>
      </w:pPr>
      <w:r>
        <w:t>Техническое Задание (ТЗ</w:t>
      </w:r>
      <w:r w:rsidR="007A3EC1">
        <w:t>, настоящий документ</w:t>
      </w:r>
      <w:r>
        <w:t>)</w:t>
      </w:r>
      <w:r w:rsidR="007A3EC1">
        <w:t>.</w:t>
      </w:r>
    </w:p>
    <w:p w14:paraId="46BB7BBB" w14:textId="77777777" w:rsidR="00FF70E5" w:rsidRDefault="00FF70E5" w:rsidP="00A52B06">
      <w:pPr>
        <w:pStyle w:val="1"/>
      </w:pPr>
      <w:bookmarkStart w:id="128" w:name="_Toc157365871"/>
      <w:bookmarkStart w:id="129" w:name="_Toc157365948"/>
      <w:bookmarkStart w:id="130" w:name="_Toc398683345"/>
      <w:bookmarkStart w:id="131" w:name="_Toc147482001"/>
      <w:r w:rsidRPr="00FA489A">
        <w:lastRenderedPageBreak/>
        <w:t>Порядок</w:t>
      </w:r>
      <w:r>
        <w:t xml:space="preserve"> контроля и приемки системы</w:t>
      </w:r>
      <w:bookmarkEnd w:id="128"/>
      <w:bookmarkEnd w:id="129"/>
    </w:p>
    <w:p w14:paraId="27C01114" w14:textId="77777777" w:rsidR="007B30D6" w:rsidRPr="00422251" w:rsidRDefault="007B30D6" w:rsidP="007B30D6">
      <w:pPr>
        <w:pStyle w:val="2"/>
        <w:rPr>
          <w:b/>
          <w:bCs/>
        </w:rPr>
      </w:pPr>
      <w:bookmarkStart w:id="132" w:name="_Toc157365872"/>
      <w:bookmarkStart w:id="133" w:name="_Toc157365949"/>
      <w:r w:rsidRPr="00422251">
        <w:rPr>
          <w:b/>
          <w:bCs/>
        </w:rPr>
        <w:t xml:space="preserve">Виды, состав и методы испытаний </w:t>
      </w:r>
      <w:r w:rsidR="001652A7" w:rsidRPr="00422251">
        <w:rPr>
          <w:b/>
          <w:bCs/>
        </w:rPr>
        <w:t>Системы</w:t>
      </w:r>
      <w:bookmarkEnd w:id="132"/>
      <w:bookmarkEnd w:id="133"/>
    </w:p>
    <w:p w14:paraId="241417C5" w14:textId="77777777" w:rsidR="009327F7" w:rsidRPr="009327F7" w:rsidRDefault="009327F7" w:rsidP="00BC3802">
      <w:pPr>
        <w:pStyle w:val="34b"/>
        <w:rPr>
          <w:lang w:val="ru-MD"/>
        </w:rPr>
      </w:pPr>
      <w:r w:rsidRPr="009327F7">
        <w:rPr>
          <w:lang w:val="ru-MD"/>
        </w:rPr>
        <w:t>Должны быть проведены следующие виды испытаний:</w:t>
      </w:r>
    </w:p>
    <w:p w14:paraId="31E0941E" w14:textId="77777777" w:rsidR="009327F7" w:rsidRPr="009327F7" w:rsidRDefault="009327F7" w:rsidP="00BC3802">
      <w:pPr>
        <w:pStyle w:val="34b"/>
        <w:rPr>
          <w:lang w:val="ru-MD"/>
        </w:rPr>
      </w:pPr>
    </w:p>
    <w:p w14:paraId="0F9F1B8B" w14:textId="44311CB0" w:rsidR="009327F7" w:rsidRPr="009327F7" w:rsidRDefault="009327F7" w:rsidP="00405B15">
      <w:pPr>
        <w:pStyle w:val="34b"/>
        <w:numPr>
          <w:ilvl w:val="1"/>
          <w:numId w:val="30"/>
        </w:numPr>
        <w:rPr>
          <w:lang w:val="ru-MD"/>
        </w:rPr>
      </w:pPr>
      <w:r w:rsidRPr="009327F7">
        <w:rPr>
          <w:lang w:val="ru-MD"/>
        </w:rPr>
        <w:t>Предварительные: Проверка запуска, отсутствия критических ошибок консоли.</w:t>
      </w:r>
    </w:p>
    <w:p w14:paraId="65F05266" w14:textId="2B26597D" w:rsidR="009327F7" w:rsidRPr="009327F7" w:rsidRDefault="009327F7" w:rsidP="00405B15">
      <w:pPr>
        <w:pStyle w:val="34b"/>
        <w:numPr>
          <w:ilvl w:val="1"/>
          <w:numId w:val="30"/>
        </w:numPr>
        <w:rPr>
          <w:lang w:val="ru-MD"/>
        </w:rPr>
      </w:pPr>
      <w:r w:rsidRPr="009327F7">
        <w:rPr>
          <w:lang w:val="ru-MD"/>
        </w:rPr>
        <w:t>Опытная эксплуатация: Прохождение уровней, проверка механик (прыжок, сбор монет, смерть).</w:t>
      </w:r>
    </w:p>
    <w:p w14:paraId="4F960804" w14:textId="7943EA2C" w:rsidR="009327F7" w:rsidRPr="009327F7" w:rsidRDefault="009327F7" w:rsidP="00405B15">
      <w:pPr>
        <w:pStyle w:val="34b"/>
        <w:numPr>
          <w:ilvl w:val="1"/>
          <w:numId w:val="30"/>
        </w:numPr>
        <w:rPr>
          <w:lang w:val="ru-MD"/>
        </w:rPr>
      </w:pPr>
      <w:r w:rsidRPr="009327F7">
        <w:rPr>
          <w:lang w:val="ru-MD"/>
        </w:rPr>
        <w:t>Приемочные: Финальная проверка соответствия ТЗ.</w:t>
      </w:r>
    </w:p>
    <w:p w14:paraId="49BE700C" w14:textId="77777777" w:rsidR="009327F7" w:rsidRPr="009327F7" w:rsidRDefault="009327F7" w:rsidP="00BC3802">
      <w:pPr>
        <w:pStyle w:val="34b"/>
        <w:rPr>
          <w:lang w:val="ru-MD"/>
        </w:rPr>
      </w:pPr>
    </w:p>
    <w:p w14:paraId="2BD62D7A" w14:textId="2A150D1C" w:rsidR="009327F7" w:rsidRPr="002D5F13" w:rsidRDefault="009327F7" w:rsidP="004B49A3">
      <w:pPr>
        <w:pStyle w:val="34b"/>
        <w:rPr>
          <w:lang w:val="en-US"/>
        </w:rPr>
      </w:pPr>
      <w:r w:rsidRPr="009327F7">
        <w:rPr>
          <w:lang w:val="ru-MD"/>
        </w:rPr>
        <w:t>Методы</w:t>
      </w:r>
      <w:r w:rsidRPr="002D5F13">
        <w:rPr>
          <w:lang w:val="en-US"/>
        </w:rPr>
        <w:t xml:space="preserve"> </w:t>
      </w:r>
      <w:r w:rsidRPr="009327F7">
        <w:rPr>
          <w:lang w:val="ru-MD"/>
        </w:rPr>
        <w:t>тестирования</w:t>
      </w:r>
      <w:r w:rsidRPr="002D5F13">
        <w:rPr>
          <w:lang w:val="en-US"/>
        </w:rPr>
        <w:t>:</w:t>
      </w:r>
    </w:p>
    <w:p w14:paraId="529B643B" w14:textId="22E24DBF" w:rsidR="009327F7" w:rsidRPr="001C15CC" w:rsidRDefault="009327F7" w:rsidP="00405B15">
      <w:pPr>
        <w:pStyle w:val="34b"/>
        <w:numPr>
          <w:ilvl w:val="0"/>
          <w:numId w:val="31"/>
        </w:numPr>
        <w:rPr>
          <w:lang w:val="ru-MD"/>
        </w:rPr>
      </w:pPr>
      <w:r w:rsidRPr="002D5F13">
        <w:rPr>
          <w:lang w:val="en-US"/>
        </w:rPr>
        <w:t xml:space="preserve">Unit Testing: </w:t>
      </w:r>
      <w:r w:rsidRPr="009327F7">
        <w:rPr>
          <w:lang w:val="ru-MD"/>
        </w:rPr>
        <w:t>Тесты</w:t>
      </w:r>
      <w:r w:rsidRPr="002D5F13">
        <w:rPr>
          <w:lang w:val="en-US"/>
        </w:rPr>
        <w:t xml:space="preserve"> </w:t>
      </w:r>
      <w:r w:rsidRPr="009327F7">
        <w:rPr>
          <w:lang w:val="ru-MD"/>
        </w:rPr>
        <w:t>скриптов</w:t>
      </w:r>
      <w:r w:rsidRPr="002D5F13">
        <w:rPr>
          <w:lang w:val="en-US"/>
        </w:rPr>
        <w:t xml:space="preserve"> (test_player.gd, test_collectable.gd)</w:t>
      </w:r>
      <w:r w:rsidR="001C15CC" w:rsidRPr="001C15CC">
        <w:rPr>
          <w:lang w:val="en-US"/>
        </w:rPr>
        <w:t xml:space="preserve">. </w:t>
      </w:r>
      <w:r w:rsidR="001C15CC">
        <w:t xml:space="preserve">В тестах рекомендуется использовать инстансы сцены, для правильной проверки работоспособности дочерних узлов. </w:t>
      </w:r>
      <w:r w:rsidR="002A483E">
        <w:t xml:space="preserve">Названия тестов должны начинаться с </w:t>
      </w:r>
      <w:r w:rsidR="002A483E" w:rsidRPr="000F4461">
        <w:rPr>
          <w:lang w:val="ru-MD"/>
        </w:rPr>
        <w:t>“</w:t>
      </w:r>
      <w:r w:rsidR="002A483E">
        <w:rPr>
          <w:lang w:val="en-US"/>
        </w:rPr>
        <w:t>test</w:t>
      </w:r>
      <w:r w:rsidR="002A483E" w:rsidRPr="000F4461">
        <w:rPr>
          <w:lang w:val="ru-MD"/>
        </w:rPr>
        <w:t>_”</w:t>
      </w:r>
      <w:r w:rsidR="002A483E">
        <w:t xml:space="preserve">. </w:t>
      </w:r>
      <w:r w:rsidR="000F4461">
        <w:t>Тесты имеет смысл проверять лишь в реалистично достижимых границах значений.</w:t>
      </w:r>
    </w:p>
    <w:p w14:paraId="56C55116" w14:textId="4A3C8D4D" w:rsidR="000611C2" w:rsidRPr="00D85A65" w:rsidRDefault="009327F7" w:rsidP="00405B15">
      <w:pPr>
        <w:pStyle w:val="34b"/>
        <w:numPr>
          <w:ilvl w:val="0"/>
          <w:numId w:val="31"/>
        </w:numPr>
      </w:pPr>
      <w:r w:rsidRPr="00D85A65">
        <w:rPr>
          <w:lang w:val="ru-MD"/>
        </w:rPr>
        <w:t>Manual Testing: Ручное прохождение уровней.</w:t>
      </w:r>
      <w:bookmarkEnd w:id="130"/>
      <w:bookmarkEnd w:id="131"/>
    </w:p>
    <w:sectPr w:rsidR="000611C2" w:rsidRPr="00D85A65" w:rsidSect="00D85A65">
      <w:pgSz w:w="11906" w:h="16838" w:code="9"/>
      <w:pgMar w:top="1134" w:right="567" w:bottom="851" w:left="1418" w:header="45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A9986" w14:textId="77777777" w:rsidR="00405E2F" w:rsidRDefault="00405E2F" w:rsidP="001A12EB">
      <w:r>
        <w:separator/>
      </w:r>
    </w:p>
    <w:p w14:paraId="201066AC" w14:textId="77777777" w:rsidR="00405E2F" w:rsidRDefault="00405E2F" w:rsidP="001A12EB"/>
  </w:endnote>
  <w:endnote w:type="continuationSeparator" w:id="0">
    <w:p w14:paraId="153AD866" w14:textId="77777777" w:rsidR="00405E2F" w:rsidRDefault="00405E2F" w:rsidP="001A12EB">
      <w:r>
        <w:continuationSeparator/>
      </w:r>
    </w:p>
    <w:p w14:paraId="0D8C8F6F" w14:textId="77777777" w:rsidR="00405E2F" w:rsidRDefault="00405E2F" w:rsidP="001A12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08C8B" w14:textId="77777777" w:rsidR="00405E2F" w:rsidRDefault="00405E2F" w:rsidP="001A12EB">
      <w:r>
        <w:separator/>
      </w:r>
    </w:p>
    <w:p w14:paraId="4D3CA4A2" w14:textId="77777777" w:rsidR="00405E2F" w:rsidRDefault="00405E2F" w:rsidP="001A12EB"/>
  </w:footnote>
  <w:footnote w:type="continuationSeparator" w:id="0">
    <w:p w14:paraId="433997C3" w14:textId="77777777" w:rsidR="00405E2F" w:rsidRDefault="00405E2F" w:rsidP="001A12EB">
      <w:r>
        <w:continuationSeparator/>
      </w:r>
    </w:p>
    <w:p w14:paraId="137FEA3C" w14:textId="77777777" w:rsidR="00405E2F" w:rsidRDefault="00405E2F" w:rsidP="001A12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32C3"/>
    <w:multiLevelType w:val="hybridMultilevel"/>
    <w:tmpl w:val="42B0C9E0"/>
    <w:lvl w:ilvl="0" w:tplc="AB52DB2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090C80"/>
    <w:multiLevelType w:val="multilevel"/>
    <w:tmpl w:val="FFFFFFFF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04DE7286"/>
    <w:multiLevelType w:val="hybridMultilevel"/>
    <w:tmpl w:val="FFFFFFFF"/>
    <w:lvl w:ilvl="0" w:tplc="D7F4429E">
      <w:start w:val="1"/>
      <w:numFmt w:val="russianLower"/>
      <w:pStyle w:val="3430"/>
      <w:lvlText w:val="%1)"/>
      <w:lvlJc w:val="left"/>
      <w:pPr>
        <w:tabs>
          <w:tab w:val="num" w:pos="1077"/>
        </w:tabs>
        <w:ind w:left="107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8777E7B"/>
    <w:multiLevelType w:val="hybridMultilevel"/>
    <w:tmpl w:val="FFFFFFFF"/>
    <w:lvl w:ilvl="0" w:tplc="1B588328">
      <w:start w:val="1"/>
      <w:numFmt w:val="bullet"/>
      <w:pStyle w:val="3410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41A1D"/>
    <w:multiLevelType w:val="hybridMultilevel"/>
    <w:tmpl w:val="F34A04F4"/>
    <w:lvl w:ilvl="0" w:tplc="609E06B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1D7E44"/>
    <w:multiLevelType w:val="hybridMultilevel"/>
    <w:tmpl w:val="77B86C44"/>
    <w:lvl w:ilvl="0" w:tplc="AB52DB2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19471E"/>
    <w:multiLevelType w:val="multilevel"/>
    <w:tmpl w:val="1CAC5EB4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7" w15:restartNumberingAfterBreak="0">
    <w:nsid w:val="102B03A4"/>
    <w:multiLevelType w:val="hybridMultilevel"/>
    <w:tmpl w:val="FFFFFFFF"/>
    <w:lvl w:ilvl="0" w:tplc="E5CA26E2">
      <w:start w:val="1"/>
      <w:numFmt w:val="decimal"/>
      <w:pStyle w:val="34"/>
      <w:lvlText w:val="%1)"/>
      <w:lvlJc w:val="left"/>
      <w:pPr>
        <w:tabs>
          <w:tab w:val="num" w:pos="1361"/>
        </w:tabs>
        <w:ind w:left="1361" w:hanging="34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361215E"/>
    <w:multiLevelType w:val="hybridMultilevel"/>
    <w:tmpl w:val="7DDC0328"/>
    <w:lvl w:ilvl="0" w:tplc="AB52DB2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78098F"/>
    <w:multiLevelType w:val="multilevel"/>
    <w:tmpl w:val="FFFFFFFF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0" w15:restartNumberingAfterBreak="0">
    <w:nsid w:val="22E27A68"/>
    <w:multiLevelType w:val="hybridMultilevel"/>
    <w:tmpl w:val="FFFFFFFF"/>
    <w:lvl w:ilvl="0" w:tplc="EC5E60C4">
      <w:start w:val="1"/>
      <w:numFmt w:val="decimal"/>
      <w:pStyle w:val="345"/>
      <w:lvlText w:val="%1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 w15:restartNumberingAfterBreak="0">
    <w:nsid w:val="25560E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pStyle w:val="346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2" w15:restartNumberingAfterBreak="0">
    <w:nsid w:val="2C0744F9"/>
    <w:multiLevelType w:val="hybridMultilevel"/>
    <w:tmpl w:val="FFFFFFFF"/>
    <w:lvl w:ilvl="0" w:tplc="F9BEAF42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7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C404A75"/>
    <w:multiLevelType w:val="hybridMultilevel"/>
    <w:tmpl w:val="38B8764A"/>
    <w:lvl w:ilvl="0" w:tplc="AB52DB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87A08"/>
    <w:multiLevelType w:val="hybridMultilevel"/>
    <w:tmpl w:val="FFFFFFFF"/>
    <w:lvl w:ilvl="0" w:tplc="57E42826">
      <w:start w:val="1"/>
      <w:numFmt w:val="bullet"/>
      <w:pStyle w:val="3420"/>
      <w:lvlText w:val="–"/>
      <w:lvlJc w:val="left"/>
      <w:pPr>
        <w:tabs>
          <w:tab w:val="num" w:pos="1077"/>
        </w:tabs>
        <w:ind w:left="1077" w:hanging="357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74CA"/>
    <w:multiLevelType w:val="multilevel"/>
    <w:tmpl w:val="8A58B8A0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6" w15:restartNumberingAfterBreak="0">
    <w:nsid w:val="3E74162B"/>
    <w:multiLevelType w:val="multilevel"/>
    <w:tmpl w:val="FFFFFFFF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</w:pPr>
      <w:rPr>
        <w:rFonts w:ascii="Arial" w:hAnsi="Arial" w:cs="Times New Roman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17" w15:restartNumberingAfterBreak="0">
    <w:nsid w:val="3FF26109"/>
    <w:multiLevelType w:val="hybridMultilevel"/>
    <w:tmpl w:val="C3CAC474"/>
    <w:lvl w:ilvl="0" w:tplc="0819000F">
      <w:start w:val="1"/>
      <w:numFmt w:val="decimal"/>
      <w:lvlText w:val="%1."/>
      <w:lvlJc w:val="left"/>
      <w:pPr>
        <w:ind w:left="1440" w:hanging="360"/>
      </w:p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1663985"/>
    <w:multiLevelType w:val="multilevel"/>
    <w:tmpl w:val="FFFFFFFF"/>
    <w:lvl w:ilvl="0">
      <w:start w:val="1"/>
      <w:numFmt w:val="russianUpper"/>
      <w:pStyle w:val="3411"/>
      <w:suff w:val="nothing"/>
      <w:lvlText w:val="Приложение %1"/>
      <w:lvlJc w:val="left"/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3421"/>
      <w:lvlText w:val="%1.%2"/>
      <w:lvlJc w:val="left"/>
      <w:pPr>
        <w:tabs>
          <w:tab w:val="num" w:pos="1474"/>
        </w:tabs>
        <w:ind w:left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</w:rPr>
    </w:lvl>
    <w:lvl w:ilvl="2">
      <w:start w:val="1"/>
      <w:numFmt w:val="decimal"/>
      <w:pStyle w:val="3431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pStyle w:val="3440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pStyle w:val="3450"/>
      <w:lvlText w:val="%1.%2.%3.%4.%5"/>
      <w:lvlJc w:val="left"/>
      <w:pPr>
        <w:tabs>
          <w:tab w:val="num" w:pos="1985"/>
        </w:tabs>
        <w:ind w:left="72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19" w15:restartNumberingAfterBreak="0">
    <w:nsid w:val="478D30C5"/>
    <w:multiLevelType w:val="hybridMultilevel"/>
    <w:tmpl w:val="642C8A52"/>
    <w:lvl w:ilvl="0" w:tplc="AB52DB2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A892361"/>
    <w:multiLevelType w:val="multilevel"/>
    <w:tmpl w:val="FFFFFFFF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1" w15:restartNumberingAfterBreak="0">
    <w:nsid w:val="4A8D54B7"/>
    <w:multiLevelType w:val="multilevel"/>
    <w:tmpl w:val="71984DCC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22" w15:restartNumberingAfterBreak="0">
    <w:nsid w:val="4E0964DD"/>
    <w:multiLevelType w:val="hybridMultilevel"/>
    <w:tmpl w:val="875C7648"/>
    <w:lvl w:ilvl="0" w:tplc="AB52DB2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BD2F5F"/>
    <w:multiLevelType w:val="hybridMultilevel"/>
    <w:tmpl w:val="95DA389E"/>
    <w:lvl w:ilvl="0" w:tplc="0819000F">
      <w:start w:val="1"/>
      <w:numFmt w:val="decimal"/>
      <w:lvlText w:val="%1."/>
      <w:lvlJc w:val="left"/>
      <w:pPr>
        <w:ind w:left="1429" w:hanging="360"/>
      </w:pPr>
    </w:lvl>
    <w:lvl w:ilvl="1" w:tplc="08190019" w:tentative="1">
      <w:start w:val="1"/>
      <w:numFmt w:val="lowerLetter"/>
      <w:lvlText w:val="%2."/>
      <w:lvlJc w:val="left"/>
      <w:pPr>
        <w:ind w:left="2149" w:hanging="360"/>
      </w:pPr>
    </w:lvl>
    <w:lvl w:ilvl="2" w:tplc="0819001B" w:tentative="1">
      <w:start w:val="1"/>
      <w:numFmt w:val="lowerRoman"/>
      <w:lvlText w:val="%3."/>
      <w:lvlJc w:val="right"/>
      <w:pPr>
        <w:ind w:left="2869" w:hanging="180"/>
      </w:pPr>
    </w:lvl>
    <w:lvl w:ilvl="3" w:tplc="0819000F" w:tentative="1">
      <w:start w:val="1"/>
      <w:numFmt w:val="decimal"/>
      <w:lvlText w:val="%4."/>
      <w:lvlJc w:val="left"/>
      <w:pPr>
        <w:ind w:left="3589" w:hanging="360"/>
      </w:pPr>
    </w:lvl>
    <w:lvl w:ilvl="4" w:tplc="08190019" w:tentative="1">
      <w:start w:val="1"/>
      <w:numFmt w:val="lowerLetter"/>
      <w:lvlText w:val="%5."/>
      <w:lvlJc w:val="left"/>
      <w:pPr>
        <w:ind w:left="4309" w:hanging="360"/>
      </w:pPr>
    </w:lvl>
    <w:lvl w:ilvl="5" w:tplc="0819001B" w:tentative="1">
      <w:start w:val="1"/>
      <w:numFmt w:val="lowerRoman"/>
      <w:lvlText w:val="%6."/>
      <w:lvlJc w:val="right"/>
      <w:pPr>
        <w:ind w:left="5029" w:hanging="180"/>
      </w:pPr>
    </w:lvl>
    <w:lvl w:ilvl="6" w:tplc="0819000F" w:tentative="1">
      <w:start w:val="1"/>
      <w:numFmt w:val="decimal"/>
      <w:lvlText w:val="%7."/>
      <w:lvlJc w:val="left"/>
      <w:pPr>
        <w:ind w:left="5749" w:hanging="360"/>
      </w:pPr>
    </w:lvl>
    <w:lvl w:ilvl="7" w:tplc="08190019" w:tentative="1">
      <w:start w:val="1"/>
      <w:numFmt w:val="lowerLetter"/>
      <w:lvlText w:val="%8."/>
      <w:lvlJc w:val="left"/>
      <w:pPr>
        <w:ind w:left="6469" w:hanging="360"/>
      </w:pPr>
    </w:lvl>
    <w:lvl w:ilvl="8" w:tplc="08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A327791"/>
    <w:multiLevelType w:val="hybridMultilevel"/>
    <w:tmpl w:val="FFFFFFFF"/>
    <w:lvl w:ilvl="0" w:tplc="DFDA2C2E">
      <w:start w:val="1"/>
      <w:numFmt w:val="decimal"/>
      <w:pStyle w:val="3422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BB7484F"/>
    <w:multiLevelType w:val="hybridMultilevel"/>
    <w:tmpl w:val="9C72327C"/>
    <w:lvl w:ilvl="0" w:tplc="AB52DB2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05D139F"/>
    <w:multiLevelType w:val="multilevel"/>
    <w:tmpl w:val="FFFFFFFF"/>
    <w:lvl w:ilvl="0">
      <w:start w:val="1"/>
      <w:numFmt w:val="bullet"/>
      <w:pStyle w:val="a0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EC2B42"/>
    <w:multiLevelType w:val="hybridMultilevel"/>
    <w:tmpl w:val="FFFFFFFF"/>
    <w:lvl w:ilvl="0" w:tplc="643A9FA0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699B3442"/>
    <w:multiLevelType w:val="multilevel"/>
    <w:tmpl w:val="FFFFFFFF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586"/>
        </w:tabs>
        <w:ind w:left="2586" w:hanging="471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C152B20"/>
    <w:multiLevelType w:val="hybridMultilevel"/>
    <w:tmpl w:val="24D42078"/>
    <w:lvl w:ilvl="0" w:tplc="AB52DB2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C495A6F"/>
    <w:multiLevelType w:val="hybridMultilevel"/>
    <w:tmpl w:val="5FBAD042"/>
    <w:lvl w:ilvl="0" w:tplc="AB52DB2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160" w:hanging="360"/>
      </w:pPr>
    </w:lvl>
    <w:lvl w:ilvl="2" w:tplc="0819001B" w:tentative="1">
      <w:start w:val="1"/>
      <w:numFmt w:val="lowerRoman"/>
      <w:lvlText w:val="%3."/>
      <w:lvlJc w:val="right"/>
      <w:pPr>
        <w:ind w:left="2880" w:hanging="180"/>
      </w:pPr>
    </w:lvl>
    <w:lvl w:ilvl="3" w:tplc="0819000F" w:tentative="1">
      <w:start w:val="1"/>
      <w:numFmt w:val="decimal"/>
      <w:lvlText w:val="%4."/>
      <w:lvlJc w:val="left"/>
      <w:pPr>
        <w:ind w:left="3600" w:hanging="360"/>
      </w:pPr>
    </w:lvl>
    <w:lvl w:ilvl="4" w:tplc="08190019" w:tentative="1">
      <w:start w:val="1"/>
      <w:numFmt w:val="lowerLetter"/>
      <w:lvlText w:val="%5."/>
      <w:lvlJc w:val="left"/>
      <w:pPr>
        <w:ind w:left="4320" w:hanging="360"/>
      </w:pPr>
    </w:lvl>
    <w:lvl w:ilvl="5" w:tplc="0819001B" w:tentative="1">
      <w:start w:val="1"/>
      <w:numFmt w:val="lowerRoman"/>
      <w:lvlText w:val="%6."/>
      <w:lvlJc w:val="right"/>
      <w:pPr>
        <w:ind w:left="5040" w:hanging="180"/>
      </w:pPr>
    </w:lvl>
    <w:lvl w:ilvl="6" w:tplc="0819000F" w:tentative="1">
      <w:start w:val="1"/>
      <w:numFmt w:val="decimal"/>
      <w:lvlText w:val="%7."/>
      <w:lvlJc w:val="left"/>
      <w:pPr>
        <w:ind w:left="5760" w:hanging="360"/>
      </w:pPr>
    </w:lvl>
    <w:lvl w:ilvl="7" w:tplc="08190019" w:tentative="1">
      <w:start w:val="1"/>
      <w:numFmt w:val="lowerLetter"/>
      <w:lvlText w:val="%8."/>
      <w:lvlJc w:val="left"/>
      <w:pPr>
        <w:ind w:left="6480" w:hanging="360"/>
      </w:pPr>
    </w:lvl>
    <w:lvl w:ilvl="8" w:tplc="08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DAE5600"/>
    <w:multiLevelType w:val="multilevel"/>
    <w:tmpl w:val="FFFFFFF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32" w15:restartNumberingAfterBreak="0">
    <w:nsid w:val="7F4A0272"/>
    <w:multiLevelType w:val="hybridMultilevel"/>
    <w:tmpl w:val="FFFFFFFF"/>
    <w:lvl w:ilvl="0" w:tplc="6C9E770E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71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C32042"/>
    <w:multiLevelType w:val="hybridMultilevel"/>
    <w:tmpl w:val="FFFFFFFF"/>
    <w:lvl w:ilvl="0" w:tplc="0180C7BC">
      <w:start w:val="1"/>
      <w:numFmt w:val="decimal"/>
      <w:pStyle w:val="3412"/>
      <w:lvlText w:val="%1)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0"/>
  </w:num>
  <w:num w:numId="2">
    <w:abstractNumId w:val="26"/>
  </w:num>
  <w:num w:numId="3">
    <w:abstractNumId w:val="12"/>
  </w:num>
  <w:num w:numId="4">
    <w:abstractNumId w:val="18"/>
  </w:num>
  <w:num w:numId="5">
    <w:abstractNumId w:val="10"/>
  </w:num>
  <w:num w:numId="6">
    <w:abstractNumId w:val="9"/>
  </w:num>
  <w:num w:numId="7">
    <w:abstractNumId w:val="32"/>
    <w:lvlOverride w:ilvl="0">
      <w:startOverride w:val="1"/>
    </w:lvlOverride>
  </w:num>
  <w:num w:numId="8">
    <w:abstractNumId w:val="7"/>
  </w:num>
  <w:num w:numId="9">
    <w:abstractNumId w:val="27"/>
  </w:num>
  <w:num w:numId="10">
    <w:abstractNumId w:val="28"/>
  </w:num>
  <w:num w:numId="11">
    <w:abstractNumId w:val="1"/>
  </w:num>
  <w:num w:numId="12">
    <w:abstractNumId w:val="3"/>
  </w:num>
  <w:num w:numId="13">
    <w:abstractNumId w:val="14"/>
  </w:num>
  <w:num w:numId="14">
    <w:abstractNumId w:val="33"/>
  </w:num>
  <w:num w:numId="15">
    <w:abstractNumId w:val="24"/>
  </w:num>
  <w:num w:numId="16">
    <w:abstractNumId w:val="2"/>
  </w:num>
  <w:num w:numId="17">
    <w:abstractNumId w:val="16"/>
  </w:num>
  <w:num w:numId="18">
    <w:abstractNumId w:val="11"/>
  </w:num>
  <w:num w:numId="19">
    <w:abstractNumId w:val="31"/>
  </w:num>
  <w:num w:numId="20">
    <w:abstractNumId w:val="17"/>
  </w:num>
  <w:num w:numId="21">
    <w:abstractNumId w:val="13"/>
  </w:num>
  <w:num w:numId="22">
    <w:abstractNumId w:val="5"/>
  </w:num>
  <w:num w:numId="23">
    <w:abstractNumId w:val="22"/>
  </w:num>
  <w:num w:numId="24">
    <w:abstractNumId w:val="0"/>
  </w:num>
  <w:num w:numId="25">
    <w:abstractNumId w:val="30"/>
  </w:num>
  <w:num w:numId="26">
    <w:abstractNumId w:val="25"/>
  </w:num>
  <w:num w:numId="27">
    <w:abstractNumId w:val="8"/>
  </w:num>
  <w:num w:numId="28">
    <w:abstractNumId w:val="21"/>
  </w:num>
  <w:num w:numId="29">
    <w:abstractNumId w:val="19"/>
  </w:num>
  <w:num w:numId="30">
    <w:abstractNumId w:val="15"/>
  </w:num>
  <w:num w:numId="31">
    <w:abstractNumId w:val="29"/>
  </w:num>
  <w:num w:numId="32">
    <w:abstractNumId w:val="4"/>
  </w:num>
  <w:num w:numId="33">
    <w:abstractNumId w:val="6"/>
  </w:num>
  <w:num w:numId="34">
    <w:abstractNumId w:val="2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readOnly" w:formatting="1" w:enforcement="0"/>
  <w:autoFormatOverride/>
  <w:styleLockTheme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02F6"/>
    <w:rsid w:val="000015AE"/>
    <w:rsid w:val="00002A63"/>
    <w:rsid w:val="00003156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1D0"/>
    <w:rsid w:val="0001774A"/>
    <w:rsid w:val="00020EE5"/>
    <w:rsid w:val="00021FA2"/>
    <w:rsid w:val="00022869"/>
    <w:rsid w:val="000244EC"/>
    <w:rsid w:val="0002724A"/>
    <w:rsid w:val="000273CD"/>
    <w:rsid w:val="00027F35"/>
    <w:rsid w:val="000307C3"/>
    <w:rsid w:val="00030F40"/>
    <w:rsid w:val="00031841"/>
    <w:rsid w:val="00032A3D"/>
    <w:rsid w:val="00032B42"/>
    <w:rsid w:val="000331E2"/>
    <w:rsid w:val="00034037"/>
    <w:rsid w:val="00034621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9BE"/>
    <w:rsid w:val="00051DAF"/>
    <w:rsid w:val="00052358"/>
    <w:rsid w:val="0005289F"/>
    <w:rsid w:val="00052FC7"/>
    <w:rsid w:val="00054E76"/>
    <w:rsid w:val="00055FCC"/>
    <w:rsid w:val="00057028"/>
    <w:rsid w:val="000575F9"/>
    <w:rsid w:val="00057E61"/>
    <w:rsid w:val="00060FED"/>
    <w:rsid w:val="00061044"/>
    <w:rsid w:val="000611C2"/>
    <w:rsid w:val="00061C2D"/>
    <w:rsid w:val="000634B5"/>
    <w:rsid w:val="00063587"/>
    <w:rsid w:val="0006439F"/>
    <w:rsid w:val="00065073"/>
    <w:rsid w:val="000665D6"/>
    <w:rsid w:val="00067291"/>
    <w:rsid w:val="00070481"/>
    <w:rsid w:val="0007283C"/>
    <w:rsid w:val="00073100"/>
    <w:rsid w:val="00075767"/>
    <w:rsid w:val="00075C1C"/>
    <w:rsid w:val="00076391"/>
    <w:rsid w:val="000767D9"/>
    <w:rsid w:val="00076B2F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50BB"/>
    <w:rsid w:val="00086781"/>
    <w:rsid w:val="00086950"/>
    <w:rsid w:val="0008766B"/>
    <w:rsid w:val="00087774"/>
    <w:rsid w:val="000911A6"/>
    <w:rsid w:val="00091D6A"/>
    <w:rsid w:val="00091FE0"/>
    <w:rsid w:val="00092A8F"/>
    <w:rsid w:val="00092E72"/>
    <w:rsid w:val="00093EC1"/>
    <w:rsid w:val="000953BF"/>
    <w:rsid w:val="00095751"/>
    <w:rsid w:val="00095C76"/>
    <w:rsid w:val="00096FD6"/>
    <w:rsid w:val="0009710C"/>
    <w:rsid w:val="0009797F"/>
    <w:rsid w:val="00097B5B"/>
    <w:rsid w:val="000A0203"/>
    <w:rsid w:val="000A234C"/>
    <w:rsid w:val="000A2C56"/>
    <w:rsid w:val="000A37D9"/>
    <w:rsid w:val="000A436C"/>
    <w:rsid w:val="000A4394"/>
    <w:rsid w:val="000A51A4"/>
    <w:rsid w:val="000A681D"/>
    <w:rsid w:val="000A6AB3"/>
    <w:rsid w:val="000A78D1"/>
    <w:rsid w:val="000A7BD2"/>
    <w:rsid w:val="000B033F"/>
    <w:rsid w:val="000B0AE2"/>
    <w:rsid w:val="000B0CE2"/>
    <w:rsid w:val="000B124E"/>
    <w:rsid w:val="000B19AB"/>
    <w:rsid w:val="000B2CF7"/>
    <w:rsid w:val="000B2F34"/>
    <w:rsid w:val="000B38C9"/>
    <w:rsid w:val="000B40E9"/>
    <w:rsid w:val="000B425F"/>
    <w:rsid w:val="000B4C77"/>
    <w:rsid w:val="000B4F85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76B"/>
    <w:rsid w:val="000E5ECA"/>
    <w:rsid w:val="000E6689"/>
    <w:rsid w:val="000E6976"/>
    <w:rsid w:val="000E7585"/>
    <w:rsid w:val="000F154D"/>
    <w:rsid w:val="000F3C15"/>
    <w:rsid w:val="000F4461"/>
    <w:rsid w:val="000F6136"/>
    <w:rsid w:val="000F636F"/>
    <w:rsid w:val="001000C2"/>
    <w:rsid w:val="0010060A"/>
    <w:rsid w:val="0010129B"/>
    <w:rsid w:val="001013FD"/>
    <w:rsid w:val="001020E9"/>
    <w:rsid w:val="00102A66"/>
    <w:rsid w:val="00102B0E"/>
    <w:rsid w:val="00104B7F"/>
    <w:rsid w:val="001050AB"/>
    <w:rsid w:val="001053DA"/>
    <w:rsid w:val="00106A0D"/>
    <w:rsid w:val="001076CB"/>
    <w:rsid w:val="00111EE5"/>
    <w:rsid w:val="00112438"/>
    <w:rsid w:val="00112846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3E0C"/>
    <w:rsid w:val="001351B8"/>
    <w:rsid w:val="00135CB3"/>
    <w:rsid w:val="00136239"/>
    <w:rsid w:val="00136323"/>
    <w:rsid w:val="00140127"/>
    <w:rsid w:val="0014018E"/>
    <w:rsid w:val="001410A3"/>
    <w:rsid w:val="00142D91"/>
    <w:rsid w:val="00143B4D"/>
    <w:rsid w:val="00145531"/>
    <w:rsid w:val="001478DB"/>
    <w:rsid w:val="00147B49"/>
    <w:rsid w:val="001504D2"/>
    <w:rsid w:val="00150B33"/>
    <w:rsid w:val="00152844"/>
    <w:rsid w:val="001530EB"/>
    <w:rsid w:val="001549A0"/>
    <w:rsid w:val="001550E8"/>
    <w:rsid w:val="00155154"/>
    <w:rsid w:val="001552D3"/>
    <w:rsid w:val="00155C2A"/>
    <w:rsid w:val="00156B3B"/>
    <w:rsid w:val="00156F45"/>
    <w:rsid w:val="001611C1"/>
    <w:rsid w:val="00162414"/>
    <w:rsid w:val="00162879"/>
    <w:rsid w:val="00163935"/>
    <w:rsid w:val="001641FF"/>
    <w:rsid w:val="00164B79"/>
    <w:rsid w:val="0016505D"/>
    <w:rsid w:val="001652A7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2C98"/>
    <w:rsid w:val="00183C9A"/>
    <w:rsid w:val="00184C6E"/>
    <w:rsid w:val="001858A8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2EB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721"/>
    <w:rsid w:val="001B1AFB"/>
    <w:rsid w:val="001B332C"/>
    <w:rsid w:val="001B5C19"/>
    <w:rsid w:val="001B74D6"/>
    <w:rsid w:val="001C1558"/>
    <w:rsid w:val="001C15CC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6FD"/>
    <w:rsid w:val="001E12FC"/>
    <w:rsid w:val="001E29E1"/>
    <w:rsid w:val="001E378F"/>
    <w:rsid w:val="001E3A54"/>
    <w:rsid w:val="001E4042"/>
    <w:rsid w:val="001E4581"/>
    <w:rsid w:val="001E490F"/>
    <w:rsid w:val="001E4E9D"/>
    <w:rsid w:val="001E53C0"/>
    <w:rsid w:val="001E6333"/>
    <w:rsid w:val="001E738F"/>
    <w:rsid w:val="001E742B"/>
    <w:rsid w:val="001F0C52"/>
    <w:rsid w:val="001F0D6F"/>
    <w:rsid w:val="001F132E"/>
    <w:rsid w:val="001F2429"/>
    <w:rsid w:val="001F2988"/>
    <w:rsid w:val="001F38DA"/>
    <w:rsid w:val="001F4760"/>
    <w:rsid w:val="001F4A6A"/>
    <w:rsid w:val="001F4B38"/>
    <w:rsid w:val="001F57E1"/>
    <w:rsid w:val="001F676E"/>
    <w:rsid w:val="00200649"/>
    <w:rsid w:val="00201651"/>
    <w:rsid w:val="00201C46"/>
    <w:rsid w:val="0020202F"/>
    <w:rsid w:val="0020282A"/>
    <w:rsid w:val="00204D0D"/>
    <w:rsid w:val="00205E67"/>
    <w:rsid w:val="00207008"/>
    <w:rsid w:val="002075A0"/>
    <w:rsid w:val="00210AF4"/>
    <w:rsid w:val="00210D89"/>
    <w:rsid w:val="00210F98"/>
    <w:rsid w:val="0021189F"/>
    <w:rsid w:val="002138C8"/>
    <w:rsid w:val="00213CD6"/>
    <w:rsid w:val="00213D35"/>
    <w:rsid w:val="00215ADC"/>
    <w:rsid w:val="00220226"/>
    <w:rsid w:val="00220381"/>
    <w:rsid w:val="0022057E"/>
    <w:rsid w:val="00221122"/>
    <w:rsid w:val="002225C6"/>
    <w:rsid w:val="00225688"/>
    <w:rsid w:val="002266E7"/>
    <w:rsid w:val="00230333"/>
    <w:rsid w:val="00232240"/>
    <w:rsid w:val="00232ABC"/>
    <w:rsid w:val="00233899"/>
    <w:rsid w:val="00233D57"/>
    <w:rsid w:val="00237982"/>
    <w:rsid w:val="00237B86"/>
    <w:rsid w:val="002408FE"/>
    <w:rsid w:val="00240E43"/>
    <w:rsid w:val="002418BE"/>
    <w:rsid w:val="00241E8E"/>
    <w:rsid w:val="00242490"/>
    <w:rsid w:val="00242DED"/>
    <w:rsid w:val="00244A20"/>
    <w:rsid w:val="002456CA"/>
    <w:rsid w:val="00245C5C"/>
    <w:rsid w:val="0024620D"/>
    <w:rsid w:val="0024630B"/>
    <w:rsid w:val="00246650"/>
    <w:rsid w:val="0024727D"/>
    <w:rsid w:val="0024765E"/>
    <w:rsid w:val="00247F18"/>
    <w:rsid w:val="0025009F"/>
    <w:rsid w:val="00250700"/>
    <w:rsid w:val="00250B30"/>
    <w:rsid w:val="00250B59"/>
    <w:rsid w:val="00250F40"/>
    <w:rsid w:val="002521B4"/>
    <w:rsid w:val="002526E7"/>
    <w:rsid w:val="0025488E"/>
    <w:rsid w:val="00255273"/>
    <w:rsid w:val="002561B5"/>
    <w:rsid w:val="00256C3A"/>
    <w:rsid w:val="002572B4"/>
    <w:rsid w:val="0025736F"/>
    <w:rsid w:val="00262A4E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B77"/>
    <w:rsid w:val="00277FDB"/>
    <w:rsid w:val="00280FCD"/>
    <w:rsid w:val="0028224C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51B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0C57"/>
    <w:rsid w:val="002A330D"/>
    <w:rsid w:val="002A3A51"/>
    <w:rsid w:val="002A3CCB"/>
    <w:rsid w:val="002A483E"/>
    <w:rsid w:val="002A4E0E"/>
    <w:rsid w:val="002A5428"/>
    <w:rsid w:val="002A54DA"/>
    <w:rsid w:val="002A5E14"/>
    <w:rsid w:val="002A7232"/>
    <w:rsid w:val="002A76D9"/>
    <w:rsid w:val="002B03CF"/>
    <w:rsid w:val="002B05D4"/>
    <w:rsid w:val="002B1203"/>
    <w:rsid w:val="002B3A64"/>
    <w:rsid w:val="002B3E72"/>
    <w:rsid w:val="002B4251"/>
    <w:rsid w:val="002B54D3"/>
    <w:rsid w:val="002B584C"/>
    <w:rsid w:val="002B5911"/>
    <w:rsid w:val="002B7FB3"/>
    <w:rsid w:val="002C0B33"/>
    <w:rsid w:val="002C1636"/>
    <w:rsid w:val="002C35B5"/>
    <w:rsid w:val="002C370B"/>
    <w:rsid w:val="002C3BE4"/>
    <w:rsid w:val="002C53E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5F13"/>
    <w:rsid w:val="002D62F4"/>
    <w:rsid w:val="002E3B85"/>
    <w:rsid w:val="002E3B8A"/>
    <w:rsid w:val="002E46EB"/>
    <w:rsid w:val="002E4CD3"/>
    <w:rsid w:val="002E6D47"/>
    <w:rsid w:val="002E7645"/>
    <w:rsid w:val="002F1BE0"/>
    <w:rsid w:val="002F2317"/>
    <w:rsid w:val="002F2815"/>
    <w:rsid w:val="002F2A93"/>
    <w:rsid w:val="002F30E9"/>
    <w:rsid w:val="002F3300"/>
    <w:rsid w:val="002F4A2B"/>
    <w:rsid w:val="002F583A"/>
    <w:rsid w:val="002F692F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4173"/>
    <w:rsid w:val="0031590E"/>
    <w:rsid w:val="003204F0"/>
    <w:rsid w:val="0032106E"/>
    <w:rsid w:val="00321C2A"/>
    <w:rsid w:val="00321CA9"/>
    <w:rsid w:val="0032388A"/>
    <w:rsid w:val="00323B07"/>
    <w:rsid w:val="00324BE0"/>
    <w:rsid w:val="00325B70"/>
    <w:rsid w:val="00325BCF"/>
    <w:rsid w:val="003266A7"/>
    <w:rsid w:val="0032763C"/>
    <w:rsid w:val="00330699"/>
    <w:rsid w:val="00331053"/>
    <w:rsid w:val="003313FE"/>
    <w:rsid w:val="00335A84"/>
    <w:rsid w:val="00337B8E"/>
    <w:rsid w:val="003406A5"/>
    <w:rsid w:val="00342C00"/>
    <w:rsid w:val="00343090"/>
    <w:rsid w:val="003438E1"/>
    <w:rsid w:val="00345028"/>
    <w:rsid w:val="003454B5"/>
    <w:rsid w:val="00345A08"/>
    <w:rsid w:val="003473F4"/>
    <w:rsid w:val="00347933"/>
    <w:rsid w:val="00350B2F"/>
    <w:rsid w:val="003539F4"/>
    <w:rsid w:val="00354AB2"/>
    <w:rsid w:val="00355890"/>
    <w:rsid w:val="00355C99"/>
    <w:rsid w:val="0035631E"/>
    <w:rsid w:val="00356B00"/>
    <w:rsid w:val="003602D3"/>
    <w:rsid w:val="00361D3F"/>
    <w:rsid w:val="00361D68"/>
    <w:rsid w:val="00362F3E"/>
    <w:rsid w:val="00363374"/>
    <w:rsid w:val="003640A9"/>
    <w:rsid w:val="003642C4"/>
    <w:rsid w:val="0036435C"/>
    <w:rsid w:val="0036481C"/>
    <w:rsid w:val="0036582E"/>
    <w:rsid w:val="0036674A"/>
    <w:rsid w:val="00370F07"/>
    <w:rsid w:val="00371442"/>
    <w:rsid w:val="00371FAC"/>
    <w:rsid w:val="003722C8"/>
    <w:rsid w:val="00374140"/>
    <w:rsid w:val="00375211"/>
    <w:rsid w:val="00375A85"/>
    <w:rsid w:val="00376A22"/>
    <w:rsid w:val="0038024E"/>
    <w:rsid w:val="00381A87"/>
    <w:rsid w:val="00382C71"/>
    <w:rsid w:val="00385AB4"/>
    <w:rsid w:val="0038650C"/>
    <w:rsid w:val="0039075E"/>
    <w:rsid w:val="0039086E"/>
    <w:rsid w:val="00391324"/>
    <w:rsid w:val="003929E1"/>
    <w:rsid w:val="00393F1C"/>
    <w:rsid w:val="00394648"/>
    <w:rsid w:val="003956C6"/>
    <w:rsid w:val="0039642C"/>
    <w:rsid w:val="00396759"/>
    <w:rsid w:val="00396F04"/>
    <w:rsid w:val="003A22BC"/>
    <w:rsid w:val="003A3386"/>
    <w:rsid w:val="003A3504"/>
    <w:rsid w:val="003A55D5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B53"/>
    <w:rsid w:val="003C0FC1"/>
    <w:rsid w:val="003C1059"/>
    <w:rsid w:val="003C2431"/>
    <w:rsid w:val="003C257E"/>
    <w:rsid w:val="003C2A7B"/>
    <w:rsid w:val="003C5F88"/>
    <w:rsid w:val="003C6143"/>
    <w:rsid w:val="003C6A24"/>
    <w:rsid w:val="003C714F"/>
    <w:rsid w:val="003C724A"/>
    <w:rsid w:val="003C7654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3187"/>
    <w:rsid w:val="003E345B"/>
    <w:rsid w:val="003E56FD"/>
    <w:rsid w:val="003E6A23"/>
    <w:rsid w:val="003E7F0B"/>
    <w:rsid w:val="003F175C"/>
    <w:rsid w:val="003F36F9"/>
    <w:rsid w:val="003F38DF"/>
    <w:rsid w:val="003F3953"/>
    <w:rsid w:val="003F3B23"/>
    <w:rsid w:val="003F43E4"/>
    <w:rsid w:val="003F4630"/>
    <w:rsid w:val="003F479B"/>
    <w:rsid w:val="003F4DDD"/>
    <w:rsid w:val="003F53B0"/>
    <w:rsid w:val="003F5ED9"/>
    <w:rsid w:val="003F5FC3"/>
    <w:rsid w:val="003F6D22"/>
    <w:rsid w:val="003F7D6C"/>
    <w:rsid w:val="00400626"/>
    <w:rsid w:val="00400E38"/>
    <w:rsid w:val="00401F8D"/>
    <w:rsid w:val="004024BF"/>
    <w:rsid w:val="0040467C"/>
    <w:rsid w:val="00405B15"/>
    <w:rsid w:val="00405E0F"/>
    <w:rsid w:val="00405E2F"/>
    <w:rsid w:val="00407C3F"/>
    <w:rsid w:val="00407CEE"/>
    <w:rsid w:val="00411415"/>
    <w:rsid w:val="0041185B"/>
    <w:rsid w:val="00411892"/>
    <w:rsid w:val="004139B9"/>
    <w:rsid w:val="004143CB"/>
    <w:rsid w:val="00414ECD"/>
    <w:rsid w:val="00416A42"/>
    <w:rsid w:val="00416C57"/>
    <w:rsid w:val="0041775C"/>
    <w:rsid w:val="00417835"/>
    <w:rsid w:val="004178EB"/>
    <w:rsid w:val="00417EFF"/>
    <w:rsid w:val="0042176A"/>
    <w:rsid w:val="004219DD"/>
    <w:rsid w:val="00421ED7"/>
    <w:rsid w:val="00422251"/>
    <w:rsid w:val="00424A23"/>
    <w:rsid w:val="004255CA"/>
    <w:rsid w:val="004261CD"/>
    <w:rsid w:val="00426EC9"/>
    <w:rsid w:val="00427749"/>
    <w:rsid w:val="004307E3"/>
    <w:rsid w:val="004324BE"/>
    <w:rsid w:val="004326EF"/>
    <w:rsid w:val="0043323C"/>
    <w:rsid w:val="00434201"/>
    <w:rsid w:val="00436B9A"/>
    <w:rsid w:val="00436C0E"/>
    <w:rsid w:val="00440711"/>
    <w:rsid w:val="00440E72"/>
    <w:rsid w:val="0044602E"/>
    <w:rsid w:val="00446770"/>
    <w:rsid w:val="004472F0"/>
    <w:rsid w:val="004476FC"/>
    <w:rsid w:val="00450BBF"/>
    <w:rsid w:val="00451A18"/>
    <w:rsid w:val="00452FE8"/>
    <w:rsid w:val="00453123"/>
    <w:rsid w:val="00454064"/>
    <w:rsid w:val="00454F7C"/>
    <w:rsid w:val="00455C6D"/>
    <w:rsid w:val="0045659C"/>
    <w:rsid w:val="00456BE2"/>
    <w:rsid w:val="00460FEF"/>
    <w:rsid w:val="0046118F"/>
    <w:rsid w:val="00462708"/>
    <w:rsid w:val="0046289F"/>
    <w:rsid w:val="004629A9"/>
    <w:rsid w:val="0046315C"/>
    <w:rsid w:val="00463BF0"/>
    <w:rsid w:val="00464542"/>
    <w:rsid w:val="00464BFA"/>
    <w:rsid w:val="0046616A"/>
    <w:rsid w:val="00467165"/>
    <w:rsid w:val="00467546"/>
    <w:rsid w:val="0046755D"/>
    <w:rsid w:val="004678C0"/>
    <w:rsid w:val="004705B4"/>
    <w:rsid w:val="00470807"/>
    <w:rsid w:val="00470F4B"/>
    <w:rsid w:val="00473A79"/>
    <w:rsid w:val="004740F9"/>
    <w:rsid w:val="004741BE"/>
    <w:rsid w:val="00475F7B"/>
    <w:rsid w:val="00476B52"/>
    <w:rsid w:val="004773C2"/>
    <w:rsid w:val="00481A23"/>
    <w:rsid w:val="00481DD8"/>
    <w:rsid w:val="00481EC3"/>
    <w:rsid w:val="00482A23"/>
    <w:rsid w:val="00482D28"/>
    <w:rsid w:val="00483231"/>
    <w:rsid w:val="00483DEC"/>
    <w:rsid w:val="00484D42"/>
    <w:rsid w:val="00485F90"/>
    <w:rsid w:val="00486868"/>
    <w:rsid w:val="00487CBC"/>
    <w:rsid w:val="004901FE"/>
    <w:rsid w:val="00490673"/>
    <w:rsid w:val="004906BA"/>
    <w:rsid w:val="004909EB"/>
    <w:rsid w:val="0049163B"/>
    <w:rsid w:val="00491F5B"/>
    <w:rsid w:val="0049305F"/>
    <w:rsid w:val="0049334E"/>
    <w:rsid w:val="00493DC0"/>
    <w:rsid w:val="00494277"/>
    <w:rsid w:val="00495189"/>
    <w:rsid w:val="00495E7E"/>
    <w:rsid w:val="00495F4E"/>
    <w:rsid w:val="00496266"/>
    <w:rsid w:val="0049775E"/>
    <w:rsid w:val="004979BD"/>
    <w:rsid w:val="00497A46"/>
    <w:rsid w:val="00497B85"/>
    <w:rsid w:val="004A1FFC"/>
    <w:rsid w:val="004A27A1"/>
    <w:rsid w:val="004A3347"/>
    <w:rsid w:val="004A3647"/>
    <w:rsid w:val="004A3B47"/>
    <w:rsid w:val="004A4CBC"/>
    <w:rsid w:val="004A4DAD"/>
    <w:rsid w:val="004A6227"/>
    <w:rsid w:val="004A63C4"/>
    <w:rsid w:val="004A6FD9"/>
    <w:rsid w:val="004A7FBE"/>
    <w:rsid w:val="004B0F85"/>
    <w:rsid w:val="004B2655"/>
    <w:rsid w:val="004B46BF"/>
    <w:rsid w:val="004B49A3"/>
    <w:rsid w:val="004B62BD"/>
    <w:rsid w:val="004B6F8C"/>
    <w:rsid w:val="004C015A"/>
    <w:rsid w:val="004C0948"/>
    <w:rsid w:val="004C0D1E"/>
    <w:rsid w:val="004C12B4"/>
    <w:rsid w:val="004C1949"/>
    <w:rsid w:val="004C1CA2"/>
    <w:rsid w:val="004C1D7E"/>
    <w:rsid w:val="004C21CB"/>
    <w:rsid w:val="004C251E"/>
    <w:rsid w:val="004C354C"/>
    <w:rsid w:val="004C46F2"/>
    <w:rsid w:val="004C5958"/>
    <w:rsid w:val="004C6951"/>
    <w:rsid w:val="004C71E4"/>
    <w:rsid w:val="004D026C"/>
    <w:rsid w:val="004D0CCC"/>
    <w:rsid w:val="004D0F66"/>
    <w:rsid w:val="004D2763"/>
    <w:rsid w:val="004D45E9"/>
    <w:rsid w:val="004D608E"/>
    <w:rsid w:val="004D6704"/>
    <w:rsid w:val="004E23EC"/>
    <w:rsid w:val="004E2867"/>
    <w:rsid w:val="004E388F"/>
    <w:rsid w:val="004E4BCF"/>
    <w:rsid w:val="004E6CA8"/>
    <w:rsid w:val="004F159D"/>
    <w:rsid w:val="004F2D8F"/>
    <w:rsid w:val="004F34BD"/>
    <w:rsid w:val="004F3887"/>
    <w:rsid w:val="004F606F"/>
    <w:rsid w:val="004F62B0"/>
    <w:rsid w:val="004F7B20"/>
    <w:rsid w:val="005008B8"/>
    <w:rsid w:val="0050090A"/>
    <w:rsid w:val="00500EED"/>
    <w:rsid w:val="005019EA"/>
    <w:rsid w:val="00501CB2"/>
    <w:rsid w:val="00501F09"/>
    <w:rsid w:val="00503A7F"/>
    <w:rsid w:val="00503FE2"/>
    <w:rsid w:val="00505507"/>
    <w:rsid w:val="00505C8A"/>
    <w:rsid w:val="00505CC1"/>
    <w:rsid w:val="005060BE"/>
    <w:rsid w:val="00507241"/>
    <w:rsid w:val="00510268"/>
    <w:rsid w:val="00510E9A"/>
    <w:rsid w:val="00511CEE"/>
    <w:rsid w:val="00511D48"/>
    <w:rsid w:val="00511EC1"/>
    <w:rsid w:val="005121B4"/>
    <w:rsid w:val="00513AF4"/>
    <w:rsid w:val="0051449D"/>
    <w:rsid w:val="0051535D"/>
    <w:rsid w:val="00515D6C"/>
    <w:rsid w:val="00516371"/>
    <w:rsid w:val="00516E56"/>
    <w:rsid w:val="00520601"/>
    <w:rsid w:val="00520668"/>
    <w:rsid w:val="005218EB"/>
    <w:rsid w:val="00521F42"/>
    <w:rsid w:val="00525296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A6"/>
    <w:rsid w:val="00540EC1"/>
    <w:rsid w:val="00542FDD"/>
    <w:rsid w:val="00546E71"/>
    <w:rsid w:val="00546EA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4B4F"/>
    <w:rsid w:val="00555D04"/>
    <w:rsid w:val="00556E81"/>
    <w:rsid w:val="00562461"/>
    <w:rsid w:val="005652DC"/>
    <w:rsid w:val="00565F5A"/>
    <w:rsid w:val="00566370"/>
    <w:rsid w:val="00566B48"/>
    <w:rsid w:val="00566B71"/>
    <w:rsid w:val="005701FE"/>
    <w:rsid w:val="00570FC3"/>
    <w:rsid w:val="0057184E"/>
    <w:rsid w:val="00572AB8"/>
    <w:rsid w:val="00575A58"/>
    <w:rsid w:val="00576C72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87DA1"/>
    <w:rsid w:val="00590115"/>
    <w:rsid w:val="005902DB"/>
    <w:rsid w:val="0059161F"/>
    <w:rsid w:val="00591A81"/>
    <w:rsid w:val="00591D43"/>
    <w:rsid w:val="00592766"/>
    <w:rsid w:val="0059465B"/>
    <w:rsid w:val="00594698"/>
    <w:rsid w:val="005963DD"/>
    <w:rsid w:val="0059702E"/>
    <w:rsid w:val="00597A6A"/>
    <w:rsid w:val="00597AF4"/>
    <w:rsid w:val="00597E43"/>
    <w:rsid w:val="005A0095"/>
    <w:rsid w:val="005A21B8"/>
    <w:rsid w:val="005A2416"/>
    <w:rsid w:val="005A2E8A"/>
    <w:rsid w:val="005A44C5"/>
    <w:rsid w:val="005A533E"/>
    <w:rsid w:val="005A7379"/>
    <w:rsid w:val="005A7FBD"/>
    <w:rsid w:val="005B07E5"/>
    <w:rsid w:val="005B08F8"/>
    <w:rsid w:val="005B0B1A"/>
    <w:rsid w:val="005B0BDF"/>
    <w:rsid w:val="005B119F"/>
    <w:rsid w:val="005B1B1E"/>
    <w:rsid w:val="005B1F8E"/>
    <w:rsid w:val="005B2074"/>
    <w:rsid w:val="005B2AB3"/>
    <w:rsid w:val="005B2D37"/>
    <w:rsid w:val="005B2F79"/>
    <w:rsid w:val="005B3351"/>
    <w:rsid w:val="005C1444"/>
    <w:rsid w:val="005C1CFF"/>
    <w:rsid w:val="005C21E3"/>
    <w:rsid w:val="005C5A96"/>
    <w:rsid w:val="005C5CD8"/>
    <w:rsid w:val="005C5FB2"/>
    <w:rsid w:val="005C733C"/>
    <w:rsid w:val="005D0980"/>
    <w:rsid w:val="005D1130"/>
    <w:rsid w:val="005D1378"/>
    <w:rsid w:val="005D1889"/>
    <w:rsid w:val="005D359B"/>
    <w:rsid w:val="005D41C4"/>
    <w:rsid w:val="005D4D23"/>
    <w:rsid w:val="005D6C98"/>
    <w:rsid w:val="005E05E5"/>
    <w:rsid w:val="005E139D"/>
    <w:rsid w:val="005E207E"/>
    <w:rsid w:val="005E26A4"/>
    <w:rsid w:val="005E29E3"/>
    <w:rsid w:val="005E2C86"/>
    <w:rsid w:val="005E38CF"/>
    <w:rsid w:val="005E4788"/>
    <w:rsid w:val="005E483F"/>
    <w:rsid w:val="005E4C84"/>
    <w:rsid w:val="005E4EFA"/>
    <w:rsid w:val="005E6579"/>
    <w:rsid w:val="005E6CD0"/>
    <w:rsid w:val="005E6F27"/>
    <w:rsid w:val="005E7421"/>
    <w:rsid w:val="005F0E6A"/>
    <w:rsid w:val="005F1B2E"/>
    <w:rsid w:val="005F2F67"/>
    <w:rsid w:val="005F37EE"/>
    <w:rsid w:val="005F48B5"/>
    <w:rsid w:val="005F729A"/>
    <w:rsid w:val="006004A4"/>
    <w:rsid w:val="00601A07"/>
    <w:rsid w:val="00603DE8"/>
    <w:rsid w:val="00603DEC"/>
    <w:rsid w:val="00604C40"/>
    <w:rsid w:val="006055E6"/>
    <w:rsid w:val="00606EB8"/>
    <w:rsid w:val="00611E1E"/>
    <w:rsid w:val="0061217B"/>
    <w:rsid w:val="00613676"/>
    <w:rsid w:val="006139E2"/>
    <w:rsid w:val="00613ECF"/>
    <w:rsid w:val="006140AB"/>
    <w:rsid w:val="00614999"/>
    <w:rsid w:val="00614DE0"/>
    <w:rsid w:val="00615B89"/>
    <w:rsid w:val="00615E0D"/>
    <w:rsid w:val="00617E60"/>
    <w:rsid w:val="006203E2"/>
    <w:rsid w:val="00620EE0"/>
    <w:rsid w:val="00621CB4"/>
    <w:rsid w:val="0062224C"/>
    <w:rsid w:val="006224C7"/>
    <w:rsid w:val="00622F0D"/>
    <w:rsid w:val="00623140"/>
    <w:rsid w:val="00623B39"/>
    <w:rsid w:val="00624F4B"/>
    <w:rsid w:val="00625814"/>
    <w:rsid w:val="00625C62"/>
    <w:rsid w:val="006260D4"/>
    <w:rsid w:val="0062622E"/>
    <w:rsid w:val="006314FE"/>
    <w:rsid w:val="00631791"/>
    <w:rsid w:val="00632A75"/>
    <w:rsid w:val="00633C27"/>
    <w:rsid w:val="006344D8"/>
    <w:rsid w:val="00635096"/>
    <w:rsid w:val="0063609E"/>
    <w:rsid w:val="006367F4"/>
    <w:rsid w:val="00637912"/>
    <w:rsid w:val="00640AEE"/>
    <w:rsid w:val="00641895"/>
    <w:rsid w:val="00641E95"/>
    <w:rsid w:val="0064277A"/>
    <w:rsid w:val="006430BB"/>
    <w:rsid w:val="006434F6"/>
    <w:rsid w:val="00645508"/>
    <w:rsid w:val="00645FE0"/>
    <w:rsid w:val="00646B40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28B"/>
    <w:rsid w:val="006616C5"/>
    <w:rsid w:val="00663442"/>
    <w:rsid w:val="006644C9"/>
    <w:rsid w:val="0066598D"/>
    <w:rsid w:val="00665F35"/>
    <w:rsid w:val="006660BB"/>
    <w:rsid w:val="00666AB1"/>
    <w:rsid w:val="00667288"/>
    <w:rsid w:val="0067041C"/>
    <w:rsid w:val="006709CE"/>
    <w:rsid w:val="00673E44"/>
    <w:rsid w:val="00674E68"/>
    <w:rsid w:val="00675176"/>
    <w:rsid w:val="00675870"/>
    <w:rsid w:val="00675B3B"/>
    <w:rsid w:val="0067649A"/>
    <w:rsid w:val="006770A0"/>
    <w:rsid w:val="00677668"/>
    <w:rsid w:val="0067785D"/>
    <w:rsid w:val="00680EED"/>
    <w:rsid w:val="00682254"/>
    <w:rsid w:val="006830FA"/>
    <w:rsid w:val="00683D99"/>
    <w:rsid w:val="00685512"/>
    <w:rsid w:val="00685B5E"/>
    <w:rsid w:val="006865B3"/>
    <w:rsid w:val="006873A0"/>
    <w:rsid w:val="00687BD9"/>
    <w:rsid w:val="006900C7"/>
    <w:rsid w:val="0069117E"/>
    <w:rsid w:val="006917B3"/>
    <w:rsid w:val="00691B4F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531A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5E6A"/>
    <w:rsid w:val="006C6527"/>
    <w:rsid w:val="006C6C09"/>
    <w:rsid w:val="006C7580"/>
    <w:rsid w:val="006C781E"/>
    <w:rsid w:val="006C7ECD"/>
    <w:rsid w:val="006C7ED7"/>
    <w:rsid w:val="006D071B"/>
    <w:rsid w:val="006D08EE"/>
    <w:rsid w:val="006D0BB7"/>
    <w:rsid w:val="006D46C6"/>
    <w:rsid w:val="006D4748"/>
    <w:rsid w:val="006D583B"/>
    <w:rsid w:val="006D621D"/>
    <w:rsid w:val="006D656A"/>
    <w:rsid w:val="006D6D65"/>
    <w:rsid w:val="006D760C"/>
    <w:rsid w:val="006D7CA1"/>
    <w:rsid w:val="006D7EED"/>
    <w:rsid w:val="006E13E6"/>
    <w:rsid w:val="006E18F8"/>
    <w:rsid w:val="006E22E4"/>
    <w:rsid w:val="006E4DAC"/>
    <w:rsid w:val="006E57A9"/>
    <w:rsid w:val="006E6B95"/>
    <w:rsid w:val="006F0895"/>
    <w:rsid w:val="006F133D"/>
    <w:rsid w:val="006F226D"/>
    <w:rsid w:val="006F2630"/>
    <w:rsid w:val="006F2707"/>
    <w:rsid w:val="006F294D"/>
    <w:rsid w:val="006F3FCD"/>
    <w:rsid w:val="006F4D2F"/>
    <w:rsid w:val="006F4D52"/>
    <w:rsid w:val="006F5AED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02DD"/>
    <w:rsid w:val="007127E8"/>
    <w:rsid w:val="0071287A"/>
    <w:rsid w:val="007131F0"/>
    <w:rsid w:val="00714F99"/>
    <w:rsid w:val="00715D42"/>
    <w:rsid w:val="00716811"/>
    <w:rsid w:val="00720340"/>
    <w:rsid w:val="00720AEB"/>
    <w:rsid w:val="00722326"/>
    <w:rsid w:val="0072242C"/>
    <w:rsid w:val="00722B5D"/>
    <w:rsid w:val="007230A4"/>
    <w:rsid w:val="007231EF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0805"/>
    <w:rsid w:val="00745EDA"/>
    <w:rsid w:val="0074625D"/>
    <w:rsid w:val="007473D3"/>
    <w:rsid w:val="00753D15"/>
    <w:rsid w:val="00753D35"/>
    <w:rsid w:val="007547F9"/>
    <w:rsid w:val="0075689A"/>
    <w:rsid w:val="00756C91"/>
    <w:rsid w:val="00757392"/>
    <w:rsid w:val="0076200A"/>
    <w:rsid w:val="00762457"/>
    <w:rsid w:val="007624C6"/>
    <w:rsid w:val="00762BAA"/>
    <w:rsid w:val="00763A2F"/>
    <w:rsid w:val="0076425A"/>
    <w:rsid w:val="00765028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1DFA"/>
    <w:rsid w:val="00792020"/>
    <w:rsid w:val="0079359E"/>
    <w:rsid w:val="00794107"/>
    <w:rsid w:val="007943AB"/>
    <w:rsid w:val="00795275"/>
    <w:rsid w:val="00795832"/>
    <w:rsid w:val="00795987"/>
    <w:rsid w:val="00797367"/>
    <w:rsid w:val="007A00FF"/>
    <w:rsid w:val="007A0E63"/>
    <w:rsid w:val="007A3EC1"/>
    <w:rsid w:val="007A4104"/>
    <w:rsid w:val="007A4D29"/>
    <w:rsid w:val="007A6350"/>
    <w:rsid w:val="007A687A"/>
    <w:rsid w:val="007A6AA2"/>
    <w:rsid w:val="007A6D6A"/>
    <w:rsid w:val="007A754E"/>
    <w:rsid w:val="007A75FB"/>
    <w:rsid w:val="007A7A90"/>
    <w:rsid w:val="007B031F"/>
    <w:rsid w:val="007B22AC"/>
    <w:rsid w:val="007B30D6"/>
    <w:rsid w:val="007B3873"/>
    <w:rsid w:val="007B3C8D"/>
    <w:rsid w:val="007B3D0A"/>
    <w:rsid w:val="007B3FC5"/>
    <w:rsid w:val="007B5249"/>
    <w:rsid w:val="007B683D"/>
    <w:rsid w:val="007B6EBD"/>
    <w:rsid w:val="007C0843"/>
    <w:rsid w:val="007C0B7E"/>
    <w:rsid w:val="007C152D"/>
    <w:rsid w:val="007C1AF0"/>
    <w:rsid w:val="007C2110"/>
    <w:rsid w:val="007C2C75"/>
    <w:rsid w:val="007C3F47"/>
    <w:rsid w:val="007C4223"/>
    <w:rsid w:val="007C4760"/>
    <w:rsid w:val="007C4852"/>
    <w:rsid w:val="007C4A29"/>
    <w:rsid w:val="007C5C4B"/>
    <w:rsid w:val="007C6134"/>
    <w:rsid w:val="007D0522"/>
    <w:rsid w:val="007D1B61"/>
    <w:rsid w:val="007D28F9"/>
    <w:rsid w:val="007D2E8F"/>
    <w:rsid w:val="007D4F13"/>
    <w:rsid w:val="007D5BE5"/>
    <w:rsid w:val="007D748C"/>
    <w:rsid w:val="007E1202"/>
    <w:rsid w:val="007E13CC"/>
    <w:rsid w:val="007E1DC3"/>
    <w:rsid w:val="007E5D84"/>
    <w:rsid w:val="007E63EC"/>
    <w:rsid w:val="007E6B44"/>
    <w:rsid w:val="007F0A52"/>
    <w:rsid w:val="007F4719"/>
    <w:rsid w:val="007F4E38"/>
    <w:rsid w:val="007F545B"/>
    <w:rsid w:val="007F6332"/>
    <w:rsid w:val="007F6FC6"/>
    <w:rsid w:val="007F7667"/>
    <w:rsid w:val="007F7CFD"/>
    <w:rsid w:val="0080210E"/>
    <w:rsid w:val="00802BC5"/>
    <w:rsid w:val="0080442A"/>
    <w:rsid w:val="00804B04"/>
    <w:rsid w:val="00804F64"/>
    <w:rsid w:val="008067A1"/>
    <w:rsid w:val="00807092"/>
    <w:rsid w:val="00807F98"/>
    <w:rsid w:val="0081091D"/>
    <w:rsid w:val="00812EB3"/>
    <w:rsid w:val="00813031"/>
    <w:rsid w:val="00813BFE"/>
    <w:rsid w:val="00813D66"/>
    <w:rsid w:val="00814C2C"/>
    <w:rsid w:val="00814D0F"/>
    <w:rsid w:val="008157DF"/>
    <w:rsid w:val="008167C9"/>
    <w:rsid w:val="008205EE"/>
    <w:rsid w:val="00823F92"/>
    <w:rsid w:val="0082444C"/>
    <w:rsid w:val="008246F8"/>
    <w:rsid w:val="008258E8"/>
    <w:rsid w:val="008268BF"/>
    <w:rsid w:val="00826F34"/>
    <w:rsid w:val="00827716"/>
    <w:rsid w:val="00827CA9"/>
    <w:rsid w:val="008316E7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BFF"/>
    <w:rsid w:val="00850C9B"/>
    <w:rsid w:val="00851A4B"/>
    <w:rsid w:val="00852B70"/>
    <w:rsid w:val="00854375"/>
    <w:rsid w:val="0085447E"/>
    <w:rsid w:val="00854A44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EE3"/>
    <w:rsid w:val="00863537"/>
    <w:rsid w:val="00863A31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77FF1"/>
    <w:rsid w:val="008804C5"/>
    <w:rsid w:val="0088061B"/>
    <w:rsid w:val="0088079F"/>
    <w:rsid w:val="00880A48"/>
    <w:rsid w:val="00881FBE"/>
    <w:rsid w:val="00882846"/>
    <w:rsid w:val="00883054"/>
    <w:rsid w:val="00883493"/>
    <w:rsid w:val="00883B09"/>
    <w:rsid w:val="008843AE"/>
    <w:rsid w:val="008851DB"/>
    <w:rsid w:val="008874EF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6EC9"/>
    <w:rsid w:val="008A72E5"/>
    <w:rsid w:val="008A7A55"/>
    <w:rsid w:val="008A7D09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4E05"/>
    <w:rsid w:val="008D55DA"/>
    <w:rsid w:val="008D7990"/>
    <w:rsid w:val="008D79FD"/>
    <w:rsid w:val="008E094D"/>
    <w:rsid w:val="008E165C"/>
    <w:rsid w:val="008E2B8D"/>
    <w:rsid w:val="008E3473"/>
    <w:rsid w:val="008E3C7D"/>
    <w:rsid w:val="008E47B1"/>
    <w:rsid w:val="008E767A"/>
    <w:rsid w:val="008E7742"/>
    <w:rsid w:val="008E7E36"/>
    <w:rsid w:val="008F3CF4"/>
    <w:rsid w:val="008F440C"/>
    <w:rsid w:val="008F496C"/>
    <w:rsid w:val="008F5337"/>
    <w:rsid w:val="008F53E9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32A4"/>
    <w:rsid w:val="00906E9B"/>
    <w:rsid w:val="00907477"/>
    <w:rsid w:val="0091073B"/>
    <w:rsid w:val="009107AF"/>
    <w:rsid w:val="00912AD3"/>
    <w:rsid w:val="00912D17"/>
    <w:rsid w:val="00915D14"/>
    <w:rsid w:val="009168F2"/>
    <w:rsid w:val="00920196"/>
    <w:rsid w:val="009203B7"/>
    <w:rsid w:val="0092073A"/>
    <w:rsid w:val="00921FEE"/>
    <w:rsid w:val="00922963"/>
    <w:rsid w:val="00923C30"/>
    <w:rsid w:val="0092423F"/>
    <w:rsid w:val="00925542"/>
    <w:rsid w:val="0092587E"/>
    <w:rsid w:val="00926FAE"/>
    <w:rsid w:val="00927F6A"/>
    <w:rsid w:val="00927FA9"/>
    <w:rsid w:val="00931CDA"/>
    <w:rsid w:val="0093229E"/>
    <w:rsid w:val="009327F7"/>
    <w:rsid w:val="00934712"/>
    <w:rsid w:val="00934FC7"/>
    <w:rsid w:val="00935EF8"/>
    <w:rsid w:val="00935F38"/>
    <w:rsid w:val="00936462"/>
    <w:rsid w:val="00940460"/>
    <w:rsid w:val="00940B14"/>
    <w:rsid w:val="00941129"/>
    <w:rsid w:val="00941386"/>
    <w:rsid w:val="00942B76"/>
    <w:rsid w:val="009436DB"/>
    <w:rsid w:val="00945381"/>
    <w:rsid w:val="0094653B"/>
    <w:rsid w:val="00946D05"/>
    <w:rsid w:val="0094795F"/>
    <w:rsid w:val="00947B0C"/>
    <w:rsid w:val="00947CAE"/>
    <w:rsid w:val="0095173E"/>
    <w:rsid w:val="00952051"/>
    <w:rsid w:val="00952847"/>
    <w:rsid w:val="00952DB2"/>
    <w:rsid w:val="00952EC6"/>
    <w:rsid w:val="0095342B"/>
    <w:rsid w:val="009535E6"/>
    <w:rsid w:val="00953C34"/>
    <w:rsid w:val="00955611"/>
    <w:rsid w:val="009558F3"/>
    <w:rsid w:val="0095636A"/>
    <w:rsid w:val="00956CCB"/>
    <w:rsid w:val="00957120"/>
    <w:rsid w:val="00957140"/>
    <w:rsid w:val="009574B5"/>
    <w:rsid w:val="0096114F"/>
    <w:rsid w:val="00962274"/>
    <w:rsid w:val="00962B4A"/>
    <w:rsid w:val="00963025"/>
    <w:rsid w:val="00963280"/>
    <w:rsid w:val="00964198"/>
    <w:rsid w:val="00965AC3"/>
    <w:rsid w:val="00966208"/>
    <w:rsid w:val="00970D28"/>
    <w:rsid w:val="00970D80"/>
    <w:rsid w:val="0097205A"/>
    <w:rsid w:val="00972170"/>
    <w:rsid w:val="009726E4"/>
    <w:rsid w:val="00972B95"/>
    <w:rsid w:val="00973645"/>
    <w:rsid w:val="0097377A"/>
    <w:rsid w:val="00973DFD"/>
    <w:rsid w:val="00973EB0"/>
    <w:rsid w:val="00974C93"/>
    <w:rsid w:val="00975528"/>
    <w:rsid w:val="0097584B"/>
    <w:rsid w:val="00975BC7"/>
    <w:rsid w:val="00975D50"/>
    <w:rsid w:val="00977089"/>
    <w:rsid w:val="009801A3"/>
    <w:rsid w:val="0098147E"/>
    <w:rsid w:val="00981B56"/>
    <w:rsid w:val="00981EBE"/>
    <w:rsid w:val="00983367"/>
    <w:rsid w:val="0098339D"/>
    <w:rsid w:val="00984380"/>
    <w:rsid w:val="009866DE"/>
    <w:rsid w:val="0098671D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5FE0"/>
    <w:rsid w:val="009961E7"/>
    <w:rsid w:val="009976CC"/>
    <w:rsid w:val="009A06F0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A758B"/>
    <w:rsid w:val="009B0083"/>
    <w:rsid w:val="009B0098"/>
    <w:rsid w:val="009B01FC"/>
    <w:rsid w:val="009B1048"/>
    <w:rsid w:val="009B168F"/>
    <w:rsid w:val="009B2B09"/>
    <w:rsid w:val="009B40F3"/>
    <w:rsid w:val="009B5260"/>
    <w:rsid w:val="009C0048"/>
    <w:rsid w:val="009C00A4"/>
    <w:rsid w:val="009C0315"/>
    <w:rsid w:val="009C0D36"/>
    <w:rsid w:val="009C2311"/>
    <w:rsid w:val="009C2BDF"/>
    <w:rsid w:val="009C2E74"/>
    <w:rsid w:val="009C2F62"/>
    <w:rsid w:val="009C3ACD"/>
    <w:rsid w:val="009C5847"/>
    <w:rsid w:val="009C5A7E"/>
    <w:rsid w:val="009C60D6"/>
    <w:rsid w:val="009D1581"/>
    <w:rsid w:val="009D1D71"/>
    <w:rsid w:val="009D228A"/>
    <w:rsid w:val="009D23B4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2D02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17040"/>
    <w:rsid w:val="00A2021A"/>
    <w:rsid w:val="00A203BD"/>
    <w:rsid w:val="00A208E9"/>
    <w:rsid w:val="00A20AC7"/>
    <w:rsid w:val="00A21AB3"/>
    <w:rsid w:val="00A21E89"/>
    <w:rsid w:val="00A22858"/>
    <w:rsid w:val="00A23AAB"/>
    <w:rsid w:val="00A24A9D"/>
    <w:rsid w:val="00A257A6"/>
    <w:rsid w:val="00A25B91"/>
    <w:rsid w:val="00A25E43"/>
    <w:rsid w:val="00A26955"/>
    <w:rsid w:val="00A26C17"/>
    <w:rsid w:val="00A316D3"/>
    <w:rsid w:val="00A3276C"/>
    <w:rsid w:val="00A32A5B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E97"/>
    <w:rsid w:val="00A434CD"/>
    <w:rsid w:val="00A442F8"/>
    <w:rsid w:val="00A4499B"/>
    <w:rsid w:val="00A44CD6"/>
    <w:rsid w:val="00A4680D"/>
    <w:rsid w:val="00A469A9"/>
    <w:rsid w:val="00A47ADF"/>
    <w:rsid w:val="00A50149"/>
    <w:rsid w:val="00A5066B"/>
    <w:rsid w:val="00A50787"/>
    <w:rsid w:val="00A50DBA"/>
    <w:rsid w:val="00A51944"/>
    <w:rsid w:val="00A51B6B"/>
    <w:rsid w:val="00A51F84"/>
    <w:rsid w:val="00A52014"/>
    <w:rsid w:val="00A52976"/>
    <w:rsid w:val="00A52B06"/>
    <w:rsid w:val="00A540D9"/>
    <w:rsid w:val="00A547E4"/>
    <w:rsid w:val="00A55837"/>
    <w:rsid w:val="00A60977"/>
    <w:rsid w:val="00A60C32"/>
    <w:rsid w:val="00A62277"/>
    <w:rsid w:val="00A62BF2"/>
    <w:rsid w:val="00A632FA"/>
    <w:rsid w:val="00A63C60"/>
    <w:rsid w:val="00A6406D"/>
    <w:rsid w:val="00A64B2B"/>
    <w:rsid w:val="00A652DF"/>
    <w:rsid w:val="00A6578A"/>
    <w:rsid w:val="00A65843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51C"/>
    <w:rsid w:val="00A74BF8"/>
    <w:rsid w:val="00A74DE8"/>
    <w:rsid w:val="00A765AA"/>
    <w:rsid w:val="00A76DB5"/>
    <w:rsid w:val="00A771A4"/>
    <w:rsid w:val="00A77F8B"/>
    <w:rsid w:val="00A80EF9"/>
    <w:rsid w:val="00A82CA9"/>
    <w:rsid w:val="00A83401"/>
    <w:rsid w:val="00A877E5"/>
    <w:rsid w:val="00A9061E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019"/>
    <w:rsid w:val="00AA25C8"/>
    <w:rsid w:val="00AA39CE"/>
    <w:rsid w:val="00AA4033"/>
    <w:rsid w:val="00AA5075"/>
    <w:rsid w:val="00AA525A"/>
    <w:rsid w:val="00AA5993"/>
    <w:rsid w:val="00AB16ED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C91"/>
    <w:rsid w:val="00AC1EE6"/>
    <w:rsid w:val="00AC29FD"/>
    <w:rsid w:val="00AC4355"/>
    <w:rsid w:val="00AC4DA3"/>
    <w:rsid w:val="00AC561B"/>
    <w:rsid w:val="00AC6D98"/>
    <w:rsid w:val="00AD0715"/>
    <w:rsid w:val="00AD0AB5"/>
    <w:rsid w:val="00AD2591"/>
    <w:rsid w:val="00AD2F95"/>
    <w:rsid w:val="00AD33C9"/>
    <w:rsid w:val="00AD3885"/>
    <w:rsid w:val="00AD4215"/>
    <w:rsid w:val="00AD4971"/>
    <w:rsid w:val="00AD52FC"/>
    <w:rsid w:val="00AD5C19"/>
    <w:rsid w:val="00AD7411"/>
    <w:rsid w:val="00AE0138"/>
    <w:rsid w:val="00AE0908"/>
    <w:rsid w:val="00AE1140"/>
    <w:rsid w:val="00AE1320"/>
    <w:rsid w:val="00AE27B8"/>
    <w:rsid w:val="00AE457B"/>
    <w:rsid w:val="00AE45F9"/>
    <w:rsid w:val="00AE5166"/>
    <w:rsid w:val="00AE55F7"/>
    <w:rsid w:val="00AE5FBF"/>
    <w:rsid w:val="00AE5FCA"/>
    <w:rsid w:val="00AF07AA"/>
    <w:rsid w:val="00AF1743"/>
    <w:rsid w:val="00AF180E"/>
    <w:rsid w:val="00AF2500"/>
    <w:rsid w:val="00AF2FB7"/>
    <w:rsid w:val="00AF36AD"/>
    <w:rsid w:val="00AF4033"/>
    <w:rsid w:val="00AF5E98"/>
    <w:rsid w:val="00AF6ACF"/>
    <w:rsid w:val="00B003B8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52B8"/>
    <w:rsid w:val="00B21BD1"/>
    <w:rsid w:val="00B21DEB"/>
    <w:rsid w:val="00B223D0"/>
    <w:rsid w:val="00B23511"/>
    <w:rsid w:val="00B236B4"/>
    <w:rsid w:val="00B23C00"/>
    <w:rsid w:val="00B25CD6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89A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6B4C"/>
    <w:rsid w:val="00B5776F"/>
    <w:rsid w:val="00B600F1"/>
    <w:rsid w:val="00B610AE"/>
    <w:rsid w:val="00B644FF"/>
    <w:rsid w:val="00B655CA"/>
    <w:rsid w:val="00B65FCA"/>
    <w:rsid w:val="00B65FD8"/>
    <w:rsid w:val="00B66E18"/>
    <w:rsid w:val="00B6711A"/>
    <w:rsid w:val="00B679FD"/>
    <w:rsid w:val="00B70AF3"/>
    <w:rsid w:val="00B70F87"/>
    <w:rsid w:val="00B72AF5"/>
    <w:rsid w:val="00B72FB3"/>
    <w:rsid w:val="00B74A7E"/>
    <w:rsid w:val="00B7567B"/>
    <w:rsid w:val="00B75710"/>
    <w:rsid w:val="00B75D05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97C6D"/>
    <w:rsid w:val="00BA00A4"/>
    <w:rsid w:val="00BA00BF"/>
    <w:rsid w:val="00BA03DD"/>
    <w:rsid w:val="00BA08D5"/>
    <w:rsid w:val="00BA3313"/>
    <w:rsid w:val="00BA3CCE"/>
    <w:rsid w:val="00BA3F9F"/>
    <w:rsid w:val="00BB01B2"/>
    <w:rsid w:val="00BB0AA4"/>
    <w:rsid w:val="00BB0C69"/>
    <w:rsid w:val="00BB1A01"/>
    <w:rsid w:val="00BB2474"/>
    <w:rsid w:val="00BB256A"/>
    <w:rsid w:val="00BB2628"/>
    <w:rsid w:val="00BB426D"/>
    <w:rsid w:val="00BB6EE7"/>
    <w:rsid w:val="00BC17BE"/>
    <w:rsid w:val="00BC2203"/>
    <w:rsid w:val="00BC2569"/>
    <w:rsid w:val="00BC2796"/>
    <w:rsid w:val="00BC3802"/>
    <w:rsid w:val="00BC4B94"/>
    <w:rsid w:val="00BC4DC8"/>
    <w:rsid w:val="00BC53FC"/>
    <w:rsid w:val="00BC5C06"/>
    <w:rsid w:val="00BC69D5"/>
    <w:rsid w:val="00BC7738"/>
    <w:rsid w:val="00BC7AAE"/>
    <w:rsid w:val="00BD04A0"/>
    <w:rsid w:val="00BD0984"/>
    <w:rsid w:val="00BD0C74"/>
    <w:rsid w:val="00BD11DC"/>
    <w:rsid w:val="00BD1D1D"/>
    <w:rsid w:val="00BD276C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3753"/>
    <w:rsid w:val="00BE3A1B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6C6C"/>
    <w:rsid w:val="00BF71A8"/>
    <w:rsid w:val="00BF7E78"/>
    <w:rsid w:val="00C004DD"/>
    <w:rsid w:val="00C00F07"/>
    <w:rsid w:val="00C01D3B"/>
    <w:rsid w:val="00C0237A"/>
    <w:rsid w:val="00C02B23"/>
    <w:rsid w:val="00C02F54"/>
    <w:rsid w:val="00C10172"/>
    <w:rsid w:val="00C107B7"/>
    <w:rsid w:val="00C10A38"/>
    <w:rsid w:val="00C10DCA"/>
    <w:rsid w:val="00C10EBD"/>
    <w:rsid w:val="00C11675"/>
    <w:rsid w:val="00C11A01"/>
    <w:rsid w:val="00C11DFE"/>
    <w:rsid w:val="00C13967"/>
    <w:rsid w:val="00C146E8"/>
    <w:rsid w:val="00C1474A"/>
    <w:rsid w:val="00C14B7B"/>
    <w:rsid w:val="00C15198"/>
    <w:rsid w:val="00C154F3"/>
    <w:rsid w:val="00C155E9"/>
    <w:rsid w:val="00C17B72"/>
    <w:rsid w:val="00C2044C"/>
    <w:rsid w:val="00C2045C"/>
    <w:rsid w:val="00C2047E"/>
    <w:rsid w:val="00C220B4"/>
    <w:rsid w:val="00C220E9"/>
    <w:rsid w:val="00C24665"/>
    <w:rsid w:val="00C252C3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69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0952"/>
    <w:rsid w:val="00C518CB"/>
    <w:rsid w:val="00C539C4"/>
    <w:rsid w:val="00C53A44"/>
    <w:rsid w:val="00C53AC2"/>
    <w:rsid w:val="00C55CEA"/>
    <w:rsid w:val="00C5676F"/>
    <w:rsid w:val="00C5770F"/>
    <w:rsid w:val="00C6105A"/>
    <w:rsid w:val="00C6216B"/>
    <w:rsid w:val="00C62893"/>
    <w:rsid w:val="00C62D59"/>
    <w:rsid w:val="00C62F46"/>
    <w:rsid w:val="00C63789"/>
    <w:rsid w:val="00C64348"/>
    <w:rsid w:val="00C64E54"/>
    <w:rsid w:val="00C66759"/>
    <w:rsid w:val="00C672FD"/>
    <w:rsid w:val="00C6746B"/>
    <w:rsid w:val="00C7052B"/>
    <w:rsid w:val="00C70651"/>
    <w:rsid w:val="00C70840"/>
    <w:rsid w:val="00C710E9"/>
    <w:rsid w:val="00C72D42"/>
    <w:rsid w:val="00C72E62"/>
    <w:rsid w:val="00C74610"/>
    <w:rsid w:val="00C74D63"/>
    <w:rsid w:val="00C7513A"/>
    <w:rsid w:val="00C75CF8"/>
    <w:rsid w:val="00C767A6"/>
    <w:rsid w:val="00C77860"/>
    <w:rsid w:val="00C80CD6"/>
    <w:rsid w:val="00C80F83"/>
    <w:rsid w:val="00C81416"/>
    <w:rsid w:val="00C815BF"/>
    <w:rsid w:val="00C816E8"/>
    <w:rsid w:val="00C81B1E"/>
    <w:rsid w:val="00C81D77"/>
    <w:rsid w:val="00C829D8"/>
    <w:rsid w:val="00C829E9"/>
    <w:rsid w:val="00C82B80"/>
    <w:rsid w:val="00C82DD5"/>
    <w:rsid w:val="00C830FC"/>
    <w:rsid w:val="00C83623"/>
    <w:rsid w:val="00C83AD8"/>
    <w:rsid w:val="00C84984"/>
    <w:rsid w:val="00C85D5F"/>
    <w:rsid w:val="00C86066"/>
    <w:rsid w:val="00C863B2"/>
    <w:rsid w:val="00C863CE"/>
    <w:rsid w:val="00C867B6"/>
    <w:rsid w:val="00C86B56"/>
    <w:rsid w:val="00C871F0"/>
    <w:rsid w:val="00C87CF3"/>
    <w:rsid w:val="00C92331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5D50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FD2"/>
    <w:rsid w:val="00CC6E8C"/>
    <w:rsid w:val="00CD013F"/>
    <w:rsid w:val="00CD429B"/>
    <w:rsid w:val="00CD42CC"/>
    <w:rsid w:val="00CD43F8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E5D6E"/>
    <w:rsid w:val="00CF0221"/>
    <w:rsid w:val="00CF0991"/>
    <w:rsid w:val="00CF0C7E"/>
    <w:rsid w:val="00CF1FBD"/>
    <w:rsid w:val="00CF257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07E4"/>
    <w:rsid w:val="00D13AC2"/>
    <w:rsid w:val="00D15101"/>
    <w:rsid w:val="00D15D1D"/>
    <w:rsid w:val="00D173DC"/>
    <w:rsid w:val="00D22248"/>
    <w:rsid w:val="00D23D7B"/>
    <w:rsid w:val="00D24204"/>
    <w:rsid w:val="00D24A6A"/>
    <w:rsid w:val="00D25670"/>
    <w:rsid w:val="00D25FBD"/>
    <w:rsid w:val="00D2677D"/>
    <w:rsid w:val="00D267BC"/>
    <w:rsid w:val="00D26BD9"/>
    <w:rsid w:val="00D27608"/>
    <w:rsid w:val="00D30A61"/>
    <w:rsid w:val="00D318F5"/>
    <w:rsid w:val="00D32076"/>
    <w:rsid w:val="00D32D83"/>
    <w:rsid w:val="00D330E5"/>
    <w:rsid w:val="00D3360B"/>
    <w:rsid w:val="00D33F86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7D0"/>
    <w:rsid w:val="00D47A4A"/>
    <w:rsid w:val="00D47C08"/>
    <w:rsid w:val="00D50206"/>
    <w:rsid w:val="00D50A90"/>
    <w:rsid w:val="00D512A3"/>
    <w:rsid w:val="00D51650"/>
    <w:rsid w:val="00D53EAD"/>
    <w:rsid w:val="00D54731"/>
    <w:rsid w:val="00D54777"/>
    <w:rsid w:val="00D56AB5"/>
    <w:rsid w:val="00D56E69"/>
    <w:rsid w:val="00D5794D"/>
    <w:rsid w:val="00D57B5B"/>
    <w:rsid w:val="00D60075"/>
    <w:rsid w:val="00D6008E"/>
    <w:rsid w:val="00D6024F"/>
    <w:rsid w:val="00D60902"/>
    <w:rsid w:val="00D60EEC"/>
    <w:rsid w:val="00D63AE6"/>
    <w:rsid w:val="00D63C29"/>
    <w:rsid w:val="00D6483C"/>
    <w:rsid w:val="00D64F05"/>
    <w:rsid w:val="00D65BE7"/>
    <w:rsid w:val="00D65FB3"/>
    <w:rsid w:val="00D66552"/>
    <w:rsid w:val="00D66BD7"/>
    <w:rsid w:val="00D70069"/>
    <w:rsid w:val="00D70BCE"/>
    <w:rsid w:val="00D70FB2"/>
    <w:rsid w:val="00D7131C"/>
    <w:rsid w:val="00D71DFE"/>
    <w:rsid w:val="00D7467D"/>
    <w:rsid w:val="00D74C76"/>
    <w:rsid w:val="00D75055"/>
    <w:rsid w:val="00D75118"/>
    <w:rsid w:val="00D760AF"/>
    <w:rsid w:val="00D76632"/>
    <w:rsid w:val="00D76BBC"/>
    <w:rsid w:val="00D81F24"/>
    <w:rsid w:val="00D826AE"/>
    <w:rsid w:val="00D83B81"/>
    <w:rsid w:val="00D85A65"/>
    <w:rsid w:val="00D85FFC"/>
    <w:rsid w:val="00D8614E"/>
    <w:rsid w:val="00D86F3F"/>
    <w:rsid w:val="00D875AB"/>
    <w:rsid w:val="00D9164B"/>
    <w:rsid w:val="00D91731"/>
    <w:rsid w:val="00D9214E"/>
    <w:rsid w:val="00D922D1"/>
    <w:rsid w:val="00D92F9E"/>
    <w:rsid w:val="00D93C2A"/>
    <w:rsid w:val="00D9419E"/>
    <w:rsid w:val="00D9781C"/>
    <w:rsid w:val="00DA05C2"/>
    <w:rsid w:val="00DA1795"/>
    <w:rsid w:val="00DA2022"/>
    <w:rsid w:val="00DA267D"/>
    <w:rsid w:val="00DA2880"/>
    <w:rsid w:val="00DA2E32"/>
    <w:rsid w:val="00DA3481"/>
    <w:rsid w:val="00DA4383"/>
    <w:rsid w:val="00DA5F9E"/>
    <w:rsid w:val="00DA6786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123B"/>
    <w:rsid w:val="00DE2580"/>
    <w:rsid w:val="00DE3316"/>
    <w:rsid w:val="00DE3CA0"/>
    <w:rsid w:val="00DE631A"/>
    <w:rsid w:val="00DE651F"/>
    <w:rsid w:val="00DF09CB"/>
    <w:rsid w:val="00DF0CED"/>
    <w:rsid w:val="00DF132A"/>
    <w:rsid w:val="00DF1EA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2DD9"/>
    <w:rsid w:val="00E1343A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8EC"/>
    <w:rsid w:val="00E32FA8"/>
    <w:rsid w:val="00E3415A"/>
    <w:rsid w:val="00E3442B"/>
    <w:rsid w:val="00E344E7"/>
    <w:rsid w:val="00E3538E"/>
    <w:rsid w:val="00E35A5E"/>
    <w:rsid w:val="00E35D26"/>
    <w:rsid w:val="00E3651A"/>
    <w:rsid w:val="00E36A70"/>
    <w:rsid w:val="00E4023E"/>
    <w:rsid w:val="00E41D85"/>
    <w:rsid w:val="00E41F0A"/>
    <w:rsid w:val="00E432A1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670"/>
    <w:rsid w:val="00E57A9F"/>
    <w:rsid w:val="00E60A01"/>
    <w:rsid w:val="00E6257C"/>
    <w:rsid w:val="00E625D7"/>
    <w:rsid w:val="00E62AD0"/>
    <w:rsid w:val="00E62DA3"/>
    <w:rsid w:val="00E6333E"/>
    <w:rsid w:val="00E63508"/>
    <w:rsid w:val="00E63BD2"/>
    <w:rsid w:val="00E648E8"/>
    <w:rsid w:val="00E6696A"/>
    <w:rsid w:val="00E67F46"/>
    <w:rsid w:val="00E703C1"/>
    <w:rsid w:val="00E70B18"/>
    <w:rsid w:val="00E7115E"/>
    <w:rsid w:val="00E721A5"/>
    <w:rsid w:val="00E7290C"/>
    <w:rsid w:val="00E72D33"/>
    <w:rsid w:val="00E730BB"/>
    <w:rsid w:val="00E738CB"/>
    <w:rsid w:val="00E768F6"/>
    <w:rsid w:val="00E76F99"/>
    <w:rsid w:val="00E76FC8"/>
    <w:rsid w:val="00E77D89"/>
    <w:rsid w:val="00E80992"/>
    <w:rsid w:val="00E8104C"/>
    <w:rsid w:val="00E817B6"/>
    <w:rsid w:val="00E82BED"/>
    <w:rsid w:val="00E84247"/>
    <w:rsid w:val="00E84EE1"/>
    <w:rsid w:val="00E85040"/>
    <w:rsid w:val="00E85A9B"/>
    <w:rsid w:val="00E85E29"/>
    <w:rsid w:val="00E862CF"/>
    <w:rsid w:val="00E90701"/>
    <w:rsid w:val="00E910D1"/>
    <w:rsid w:val="00E924BB"/>
    <w:rsid w:val="00E931EB"/>
    <w:rsid w:val="00E952AA"/>
    <w:rsid w:val="00E97FB3"/>
    <w:rsid w:val="00EA066F"/>
    <w:rsid w:val="00EA126D"/>
    <w:rsid w:val="00EA148D"/>
    <w:rsid w:val="00EA3B24"/>
    <w:rsid w:val="00EA3FCE"/>
    <w:rsid w:val="00EA5092"/>
    <w:rsid w:val="00EA559B"/>
    <w:rsid w:val="00EA5E27"/>
    <w:rsid w:val="00EA62EB"/>
    <w:rsid w:val="00EA633A"/>
    <w:rsid w:val="00EA6927"/>
    <w:rsid w:val="00EA71EF"/>
    <w:rsid w:val="00EA7DC0"/>
    <w:rsid w:val="00EB33E1"/>
    <w:rsid w:val="00EB378D"/>
    <w:rsid w:val="00EB4501"/>
    <w:rsid w:val="00EB49CA"/>
    <w:rsid w:val="00EB5531"/>
    <w:rsid w:val="00EB67E2"/>
    <w:rsid w:val="00EB6D69"/>
    <w:rsid w:val="00EC0A6C"/>
    <w:rsid w:val="00EC172C"/>
    <w:rsid w:val="00EC1C20"/>
    <w:rsid w:val="00EC4269"/>
    <w:rsid w:val="00EC4B42"/>
    <w:rsid w:val="00EC5243"/>
    <w:rsid w:val="00EC591E"/>
    <w:rsid w:val="00EC5A2B"/>
    <w:rsid w:val="00EC68C4"/>
    <w:rsid w:val="00EC696B"/>
    <w:rsid w:val="00EC78ED"/>
    <w:rsid w:val="00EC7AC8"/>
    <w:rsid w:val="00ED16B3"/>
    <w:rsid w:val="00ED19D6"/>
    <w:rsid w:val="00ED2745"/>
    <w:rsid w:val="00ED3569"/>
    <w:rsid w:val="00ED4260"/>
    <w:rsid w:val="00ED4696"/>
    <w:rsid w:val="00ED5802"/>
    <w:rsid w:val="00ED5A03"/>
    <w:rsid w:val="00ED5CD9"/>
    <w:rsid w:val="00ED601B"/>
    <w:rsid w:val="00ED6219"/>
    <w:rsid w:val="00ED6360"/>
    <w:rsid w:val="00ED69FC"/>
    <w:rsid w:val="00ED7016"/>
    <w:rsid w:val="00ED71BE"/>
    <w:rsid w:val="00ED753E"/>
    <w:rsid w:val="00ED7A19"/>
    <w:rsid w:val="00EE0035"/>
    <w:rsid w:val="00EE1876"/>
    <w:rsid w:val="00EE352E"/>
    <w:rsid w:val="00EE3D93"/>
    <w:rsid w:val="00EE46DA"/>
    <w:rsid w:val="00EE4C1B"/>
    <w:rsid w:val="00EE6E77"/>
    <w:rsid w:val="00EE7946"/>
    <w:rsid w:val="00EE7ACB"/>
    <w:rsid w:val="00EF07B8"/>
    <w:rsid w:val="00EF08BE"/>
    <w:rsid w:val="00EF0F45"/>
    <w:rsid w:val="00EF17D5"/>
    <w:rsid w:val="00EF44AE"/>
    <w:rsid w:val="00EF46DE"/>
    <w:rsid w:val="00EF4F63"/>
    <w:rsid w:val="00EF4FA8"/>
    <w:rsid w:val="00EF5C62"/>
    <w:rsid w:val="00EF6DBD"/>
    <w:rsid w:val="00F01874"/>
    <w:rsid w:val="00F018F8"/>
    <w:rsid w:val="00F01B26"/>
    <w:rsid w:val="00F02EFE"/>
    <w:rsid w:val="00F0351F"/>
    <w:rsid w:val="00F03881"/>
    <w:rsid w:val="00F03A49"/>
    <w:rsid w:val="00F052AE"/>
    <w:rsid w:val="00F05994"/>
    <w:rsid w:val="00F07736"/>
    <w:rsid w:val="00F07DDB"/>
    <w:rsid w:val="00F10026"/>
    <w:rsid w:val="00F13385"/>
    <w:rsid w:val="00F13636"/>
    <w:rsid w:val="00F15EBD"/>
    <w:rsid w:val="00F161E5"/>
    <w:rsid w:val="00F16E3B"/>
    <w:rsid w:val="00F214B7"/>
    <w:rsid w:val="00F22917"/>
    <w:rsid w:val="00F22C97"/>
    <w:rsid w:val="00F24819"/>
    <w:rsid w:val="00F24989"/>
    <w:rsid w:val="00F24F80"/>
    <w:rsid w:val="00F25A36"/>
    <w:rsid w:val="00F26054"/>
    <w:rsid w:val="00F26A2F"/>
    <w:rsid w:val="00F272AC"/>
    <w:rsid w:val="00F3188B"/>
    <w:rsid w:val="00F3190A"/>
    <w:rsid w:val="00F31B42"/>
    <w:rsid w:val="00F336E2"/>
    <w:rsid w:val="00F34517"/>
    <w:rsid w:val="00F34D38"/>
    <w:rsid w:val="00F34ED1"/>
    <w:rsid w:val="00F37A19"/>
    <w:rsid w:val="00F41155"/>
    <w:rsid w:val="00F4146E"/>
    <w:rsid w:val="00F420F5"/>
    <w:rsid w:val="00F42781"/>
    <w:rsid w:val="00F428BE"/>
    <w:rsid w:val="00F43383"/>
    <w:rsid w:val="00F4412C"/>
    <w:rsid w:val="00F44D2C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385"/>
    <w:rsid w:val="00F75B9A"/>
    <w:rsid w:val="00F76DA8"/>
    <w:rsid w:val="00F81040"/>
    <w:rsid w:val="00F81596"/>
    <w:rsid w:val="00F83414"/>
    <w:rsid w:val="00F83F3C"/>
    <w:rsid w:val="00F84B13"/>
    <w:rsid w:val="00F84FBF"/>
    <w:rsid w:val="00F85A29"/>
    <w:rsid w:val="00F86AF8"/>
    <w:rsid w:val="00F86CDA"/>
    <w:rsid w:val="00F908FF"/>
    <w:rsid w:val="00F92FD1"/>
    <w:rsid w:val="00F93301"/>
    <w:rsid w:val="00F938C3"/>
    <w:rsid w:val="00F94E09"/>
    <w:rsid w:val="00F95020"/>
    <w:rsid w:val="00F96CF3"/>
    <w:rsid w:val="00F97E1B"/>
    <w:rsid w:val="00F97ED8"/>
    <w:rsid w:val="00F97FD9"/>
    <w:rsid w:val="00FA0D2B"/>
    <w:rsid w:val="00FA0E00"/>
    <w:rsid w:val="00FA19B9"/>
    <w:rsid w:val="00FA241E"/>
    <w:rsid w:val="00FA243F"/>
    <w:rsid w:val="00FA3617"/>
    <w:rsid w:val="00FA3CBB"/>
    <w:rsid w:val="00FA489A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0F7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3AC"/>
    <w:rsid w:val="00FE34DF"/>
    <w:rsid w:val="00FE3FCE"/>
    <w:rsid w:val="00FE67C2"/>
    <w:rsid w:val="00FE6A78"/>
    <w:rsid w:val="00FF09A2"/>
    <w:rsid w:val="00FF0E87"/>
    <w:rsid w:val="00FF111F"/>
    <w:rsid w:val="00FF1B91"/>
    <w:rsid w:val="00FF3E8D"/>
    <w:rsid w:val="00FF46AC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CB388"/>
  <w14:defaultImageDpi w14:val="0"/>
  <w15:docId w15:val="{B66D853E-B78F-4E9C-A9AA-3F5A2261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uiPriority="9" w:qFormat="1"/>
    <w:lsdException w:name="heading 5" w:locked="0" w:semiHidden="1" w:unhideWhenUsed="1" w:qFormat="1"/>
    <w:lsdException w:name="heading 6" w:locked="0" w:semiHidden="1" w:unhideWhenUsed="1" w:qFormat="1"/>
    <w:lsdException w:name="heading 7" w:locked="0" w:semiHidden="1" w:unhideWhenUsed="1" w:qFormat="1"/>
    <w:lsdException w:name="heading 8" w:locked="0" w:semiHidden="1" w:unhideWhenUsed="1" w:qFormat="1"/>
    <w:lsdException w:name="heading 9" w:locked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locked="0" w:semiHidden="1" w:uiPriority="99" w:unhideWhenUsed="1"/>
    <w:lsdException w:name="HTML Bottom of Form" w:locked="0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iPriority="99" w:unhideWhenUsed="1"/>
    <w:lsdException w:name="annotation subject" w:locked="0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a1">
    <w:name w:val="Normal"/>
    <w:qFormat/>
    <w:rsid w:val="00070481"/>
    <w:rPr>
      <w:sz w:val="24"/>
    </w:rPr>
  </w:style>
  <w:style w:type="paragraph" w:styleId="1">
    <w:name w:val="heading 1"/>
    <w:basedOn w:val="a1"/>
    <w:next w:val="34b"/>
    <w:link w:val="10"/>
    <w:uiPriority w:val="9"/>
    <w:qFormat/>
    <w:rsid w:val="00417EFF"/>
    <w:pPr>
      <w:keepNext/>
      <w:keepLines/>
      <w:pageBreakBefore/>
      <w:numPr>
        <w:numId w:val="19"/>
      </w:numPr>
      <w:spacing w:after="240" w:line="360" w:lineRule="auto"/>
      <w:jc w:val="both"/>
      <w:outlineLvl w:val="0"/>
    </w:pPr>
    <w:rPr>
      <w:b/>
      <w:sz w:val="28"/>
      <w:szCs w:val="28"/>
    </w:rPr>
  </w:style>
  <w:style w:type="paragraph" w:styleId="2">
    <w:name w:val="heading 2"/>
    <w:basedOn w:val="a1"/>
    <w:next w:val="34b"/>
    <w:link w:val="20"/>
    <w:uiPriority w:val="9"/>
    <w:qFormat/>
    <w:rsid w:val="00417EFF"/>
    <w:pPr>
      <w:keepNext/>
      <w:keepLines/>
      <w:numPr>
        <w:ilvl w:val="1"/>
        <w:numId w:val="19"/>
      </w:numPr>
      <w:spacing w:before="480" w:after="240" w:line="360" w:lineRule="auto"/>
      <w:jc w:val="both"/>
      <w:outlineLvl w:val="1"/>
    </w:pPr>
    <w:rPr>
      <w:sz w:val="28"/>
    </w:rPr>
  </w:style>
  <w:style w:type="paragraph" w:styleId="3">
    <w:name w:val="heading 3"/>
    <w:basedOn w:val="a1"/>
    <w:next w:val="34b"/>
    <w:link w:val="30"/>
    <w:uiPriority w:val="9"/>
    <w:qFormat/>
    <w:rsid w:val="00417EFF"/>
    <w:pPr>
      <w:keepNext/>
      <w:keepLines/>
      <w:numPr>
        <w:ilvl w:val="2"/>
        <w:numId w:val="19"/>
      </w:numPr>
      <w:spacing w:before="480" w:after="240" w:line="360" w:lineRule="auto"/>
      <w:jc w:val="both"/>
      <w:outlineLvl w:val="2"/>
    </w:pPr>
    <w:rPr>
      <w:bCs/>
      <w:sz w:val="28"/>
    </w:rPr>
  </w:style>
  <w:style w:type="paragraph" w:styleId="4">
    <w:name w:val="heading 4"/>
    <w:basedOn w:val="a1"/>
    <w:next w:val="34b"/>
    <w:link w:val="40"/>
    <w:uiPriority w:val="9"/>
    <w:rsid w:val="003F5FC3"/>
    <w:pPr>
      <w:keepNext/>
      <w:keepLines/>
      <w:numPr>
        <w:ilvl w:val="3"/>
        <w:numId w:val="19"/>
      </w:numPr>
      <w:spacing w:before="480" w:after="240" w:line="360" w:lineRule="auto"/>
      <w:jc w:val="both"/>
      <w:outlineLvl w:val="3"/>
    </w:pPr>
    <w:rPr>
      <w:sz w:val="28"/>
    </w:rPr>
  </w:style>
  <w:style w:type="paragraph" w:styleId="5">
    <w:name w:val="heading 5"/>
    <w:basedOn w:val="a1"/>
    <w:next w:val="34b"/>
    <w:link w:val="50"/>
    <w:uiPriority w:val="9"/>
    <w:qFormat/>
    <w:rsid w:val="00417EFF"/>
    <w:pPr>
      <w:keepNext/>
      <w:numPr>
        <w:ilvl w:val="4"/>
        <w:numId w:val="19"/>
      </w:numPr>
      <w:spacing w:before="480" w:after="240" w:line="360" w:lineRule="auto"/>
      <w:jc w:val="both"/>
      <w:outlineLvl w:val="4"/>
    </w:pPr>
    <w:rPr>
      <w:bCs/>
      <w:iCs/>
      <w:sz w:val="28"/>
      <w:szCs w:val="26"/>
    </w:rPr>
  </w:style>
  <w:style w:type="paragraph" w:styleId="6">
    <w:name w:val="heading 6"/>
    <w:basedOn w:val="a1"/>
    <w:next w:val="34b"/>
    <w:link w:val="60"/>
    <w:uiPriority w:val="9"/>
    <w:qFormat/>
    <w:locked/>
    <w:rsid w:val="00417EFF"/>
    <w:pPr>
      <w:keepNext/>
      <w:numPr>
        <w:ilvl w:val="5"/>
        <w:numId w:val="19"/>
      </w:numPr>
      <w:spacing w:before="480" w:after="240" w:line="360" w:lineRule="auto"/>
      <w:jc w:val="both"/>
      <w:outlineLvl w:val="5"/>
    </w:pPr>
    <w:rPr>
      <w:sz w:val="28"/>
      <w:lang w:eastAsia="en-US"/>
    </w:rPr>
  </w:style>
  <w:style w:type="paragraph" w:styleId="7">
    <w:name w:val="heading 7"/>
    <w:basedOn w:val="a1"/>
    <w:next w:val="a1"/>
    <w:link w:val="70"/>
    <w:uiPriority w:val="9"/>
    <w:semiHidden/>
    <w:qFormat/>
    <w:locked/>
    <w:rsid w:val="00417EFF"/>
    <w:pPr>
      <w:keepNext/>
      <w:numPr>
        <w:ilvl w:val="6"/>
        <w:numId w:val="1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1"/>
    <w:next w:val="a1"/>
    <w:link w:val="80"/>
    <w:uiPriority w:val="9"/>
    <w:semiHidden/>
    <w:qFormat/>
    <w:locked/>
    <w:rsid w:val="00417EFF"/>
    <w:pPr>
      <w:keepNext/>
      <w:numPr>
        <w:ilvl w:val="7"/>
        <w:numId w:val="19"/>
      </w:numPr>
      <w:spacing w:before="120"/>
      <w:outlineLvl w:val="7"/>
    </w:pPr>
    <w:rPr>
      <w:lang w:eastAsia="en-US"/>
    </w:rPr>
  </w:style>
  <w:style w:type="paragraph" w:styleId="9">
    <w:name w:val="heading 9"/>
    <w:basedOn w:val="a1"/>
    <w:next w:val="a1"/>
    <w:link w:val="90"/>
    <w:uiPriority w:val="9"/>
    <w:semiHidden/>
    <w:qFormat/>
    <w:locked/>
    <w:rsid w:val="00417EFF"/>
    <w:pPr>
      <w:keepNext/>
      <w:numPr>
        <w:ilvl w:val="8"/>
        <w:numId w:val="19"/>
      </w:numPr>
      <w:spacing w:before="120"/>
      <w:outlineLvl w:val="8"/>
    </w:pPr>
    <w:rPr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locked/>
    <w:rsid w:val="00417EFF"/>
    <w:rPr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locked/>
    <w:rsid w:val="00417EFF"/>
    <w:rPr>
      <w:sz w:val="28"/>
    </w:rPr>
  </w:style>
  <w:style w:type="character" w:customStyle="1" w:styleId="30">
    <w:name w:val="Заголовок 3 Знак"/>
    <w:basedOn w:val="a2"/>
    <w:link w:val="3"/>
    <w:uiPriority w:val="9"/>
    <w:locked/>
    <w:rsid w:val="00417EFF"/>
    <w:rPr>
      <w:bCs/>
      <w:sz w:val="28"/>
    </w:rPr>
  </w:style>
  <w:style w:type="character" w:customStyle="1" w:styleId="40">
    <w:name w:val="Заголовок 4 Знак"/>
    <w:basedOn w:val="a2"/>
    <w:link w:val="4"/>
    <w:uiPriority w:val="9"/>
    <w:locked/>
    <w:rsid w:val="003F5FC3"/>
    <w:rPr>
      <w:sz w:val="28"/>
    </w:rPr>
  </w:style>
  <w:style w:type="character" w:customStyle="1" w:styleId="50">
    <w:name w:val="Заголовок 5 Знак"/>
    <w:basedOn w:val="a2"/>
    <w:link w:val="5"/>
    <w:uiPriority w:val="9"/>
    <w:locked/>
    <w:rsid w:val="00417EFF"/>
    <w:rPr>
      <w:bCs/>
      <w:iCs/>
      <w:sz w:val="28"/>
      <w:szCs w:val="26"/>
    </w:rPr>
  </w:style>
  <w:style w:type="character" w:customStyle="1" w:styleId="60">
    <w:name w:val="Заголовок 6 Знак"/>
    <w:basedOn w:val="a2"/>
    <w:link w:val="6"/>
    <w:uiPriority w:val="9"/>
    <w:locked/>
    <w:rsid w:val="00417EFF"/>
    <w:rPr>
      <w:sz w:val="28"/>
      <w:lang w:eastAsia="en-US"/>
    </w:rPr>
  </w:style>
  <w:style w:type="character" w:customStyle="1" w:styleId="70">
    <w:name w:val="Заголовок 7 Знак"/>
    <w:basedOn w:val="a2"/>
    <w:link w:val="7"/>
    <w:uiPriority w:val="9"/>
    <w:semiHidden/>
    <w:locked/>
    <w:rsid w:val="00417EFF"/>
    <w:rPr>
      <w:i/>
      <w:sz w:val="24"/>
      <w:lang w:eastAsia="en-US"/>
    </w:rPr>
  </w:style>
  <w:style w:type="character" w:customStyle="1" w:styleId="80">
    <w:name w:val="Заголовок 8 Знак"/>
    <w:basedOn w:val="a2"/>
    <w:link w:val="8"/>
    <w:uiPriority w:val="9"/>
    <w:semiHidden/>
    <w:locked/>
    <w:rsid w:val="00417EFF"/>
    <w:rPr>
      <w:sz w:val="24"/>
      <w:lang w:eastAsia="en-US"/>
    </w:rPr>
  </w:style>
  <w:style w:type="character" w:customStyle="1" w:styleId="90">
    <w:name w:val="Заголовок 9 Знак"/>
    <w:basedOn w:val="a2"/>
    <w:link w:val="9"/>
    <w:uiPriority w:val="9"/>
    <w:semiHidden/>
    <w:locked/>
    <w:rsid w:val="00417EFF"/>
    <w:rPr>
      <w:sz w:val="24"/>
      <w:lang w:eastAsia="en-US"/>
    </w:rPr>
  </w:style>
  <w:style w:type="character" w:customStyle="1" w:styleId="34c">
    <w:name w:val="34_Знак_Сообщение_системы"/>
    <w:rsid w:val="00417EFF"/>
    <w:rPr>
      <w:rFonts w:ascii="Calibri" w:hAnsi="Calibri"/>
    </w:rPr>
  </w:style>
  <w:style w:type="paragraph" w:customStyle="1" w:styleId="34b">
    <w:name w:val="34_Абзац_Обычный"/>
    <w:link w:val="34d"/>
    <w:qFormat/>
    <w:rsid w:val="009A06F0"/>
    <w:pPr>
      <w:ind w:firstLine="720"/>
      <w:jc w:val="both"/>
    </w:pPr>
    <w:rPr>
      <w:sz w:val="28"/>
    </w:rPr>
  </w:style>
  <w:style w:type="character" w:customStyle="1" w:styleId="34d">
    <w:name w:val="34_Абзац_Обычный Знак"/>
    <w:link w:val="34b"/>
    <w:locked/>
    <w:rsid w:val="009A06F0"/>
    <w:rPr>
      <w:sz w:val="28"/>
    </w:rPr>
  </w:style>
  <w:style w:type="paragraph" w:customStyle="1" w:styleId="3411">
    <w:name w:val="34_Заголовок_1_Приложение"/>
    <w:basedOn w:val="34b"/>
    <w:next w:val="34e"/>
    <w:qFormat/>
    <w:rsid w:val="00417EFF"/>
    <w:pPr>
      <w:pageBreakBefore/>
      <w:numPr>
        <w:numId w:val="4"/>
      </w:numPr>
      <w:tabs>
        <w:tab w:val="center" w:pos="1985"/>
      </w:tabs>
      <w:spacing w:after="240"/>
      <w:ind w:firstLine="0"/>
      <w:jc w:val="center"/>
      <w:outlineLvl w:val="0"/>
    </w:pPr>
    <w:rPr>
      <w:b/>
      <w:szCs w:val="28"/>
    </w:rPr>
  </w:style>
  <w:style w:type="paragraph" w:customStyle="1" w:styleId="3421">
    <w:name w:val="34_Заголовок_2_Приложение"/>
    <w:basedOn w:val="34b"/>
    <w:next w:val="34b"/>
    <w:rsid w:val="00417EFF"/>
    <w:pPr>
      <w:keepNext/>
      <w:keepLines/>
      <w:numPr>
        <w:ilvl w:val="1"/>
        <w:numId w:val="4"/>
      </w:numPr>
      <w:spacing w:before="480" w:after="240"/>
      <w:ind w:firstLine="0"/>
      <w:outlineLvl w:val="1"/>
    </w:pPr>
    <w:rPr>
      <w:b/>
      <w:szCs w:val="24"/>
    </w:rPr>
  </w:style>
  <w:style w:type="paragraph" w:customStyle="1" w:styleId="3431">
    <w:name w:val="34_Заголовок_3_Приложение"/>
    <w:basedOn w:val="34b"/>
    <w:next w:val="34b"/>
    <w:rsid w:val="00417EFF"/>
    <w:pPr>
      <w:keepNext/>
      <w:keepLines/>
      <w:numPr>
        <w:ilvl w:val="2"/>
        <w:numId w:val="4"/>
      </w:numPr>
      <w:spacing w:before="480" w:after="240"/>
      <w:ind w:firstLine="0"/>
      <w:outlineLvl w:val="2"/>
    </w:pPr>
    <w:rPr>
      <w:rFonts w:ascii="Arial" w:hAnsi="Arial"/>
      <w:b/>
      <w:szCs w:val="22"/>
    </w:rPr>
  </w:style>
  <w:style w:type="character" w:customStyle="1" w:styleId="34f">
    <w:name w:val="34_Знак_Подчеркнутый"/>
    <w:rsid w:val="00417EFF"/>
    <w:rPr>
      <w:u w:val="single"/>
    </w:rPr>
  </w:style>
  <w:style w:type="paragraph" w:customStyle="1" w:styleId="349">
    <w:name w:val="34_Список_Библиография"/>
    <w:basedOn w:val="34b"/>
    <w:rsid w:val="00417EFF"/>
    <w:pPr>
      <w:numPr>
        <w:numId w:val="9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locked/>
    <w:rsid w:val="00546EAF"/>
    <w:rPr>
      <w:rFonts w:cs="Times New Roman"/>
      <w:sz w:val="18"/>
      <w:lang w:val="x-none" w:eastAsia="x-none"/>
    </w:rPr>
  </w:style>
  <w:style w:type="character" w:customStyle="1" w:styleId="34f2">
    <w:name w:val="34_Рамка_Подписи Знак"/>
    <w:basedOn w:val="a2"/>
    <w:link w:val="34f3"/>
    <w:locked/>
    <w:rsid w:val="00417EFF"/>
    <w:rPr>
      <w:rFonts w:cs="Times New Roman"/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b"/>
    <w:rsid w:val="00417EFF"/>
    <w:pPr>
      <w:spacing w:after="120"/>
      <w:ind w:firstLine="0"/>
      <w:jc w:val="center"/>
    </w:pPr>
    <w:rPr>
      <w:b/>
      <w:szCs w:val="28"/>
    </w:rPr>
  </w:style>
  <w:style w:type="paragraph" w:customStyle="1" w:styleId="34f5">
    <w:name w:val="34_ЛУ_Подпись"/>
    <w:basedOn w:val="34b"/>
    <w:rsid w:val="00417EFF"/>
    <w:pPr>
      <w:spacing w:before="20" w:after="120"/>
      <w:ind w:firstLine="0"/>
      <w:jc w:val="left"/>
    </w:pPr>
  </w:style>
  <w:style w:type="character" w:customStyle="1" w:styleId="34f6">
    <w:name w:val="34_Знак_Элемент_интерфейса"/>
    <w:qFormat/>
    <w:rsid w:val="00417EFF"/>
    <w:rPr>
      <w:b/>
    </w:rPr>
  </w:style>
  <w:style w:type="paragraph" w:customStyle="1" w:styleId="3413">
    <w:name w:val="34_Заголовок_1_Дополнительный"/>
    <w:basedOn w:val="34b"/>
    <w:next w:val="34b"/>
    <w:link w:val="3414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character" w:customStyle="1" w:styleId="3414">
    <w:name w:val="34_Заголовок_1_Дополнительный Знак"/>
    <w:basedOn w:val="34d"/>
    <w:link w:val="3413"/>
    <w:locked/>
    <w:rsid w:val="00546EAF"/>
    <w:rPr>
      <w:rFonts w:cs="Times New Roman"/>
      <w:b/>
      <w:sz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locked/>
    <w:rsid w:val="00417EFF"/>
    <w:pPr>
      <w:tabs>
        <w:tab w:val="left" w:pos="357"/>
        <w:tab w:val="right" w:leader="dot" w:pos="9923"/>
      </w:tabs>
      <w:spacing w:before="120" w:after="60"/>
      <w:ind w:left="357" w:hanging="357"/>
      <w:jc w:val="left"/>
    </w:pPr>
    <w:rPr>
      <w:b/>
      <w:noProof/>
      <w:szCs w:val="24"/>
    </w:rPr>
  </w:style>
  <w:style w:type="character" w:customStyle="1" w:styleId="3415">
    <w:name w:val="34_Заголовок_1_Не_включенный_в_оглавление Знак"/>
    <w:basedOn w:val="3414"/>
    <w:link w:val="3416"/>
    <w:locked/>
    <w:rsid w:val="00546EAF"/>
    <w:rPr>
      <w:rFonts w:cs="Times New Roman"/>
      <w:b/>
      <w:sz w:val="28"/>
      <w:lang w:val="x-none" w:eastAsia="x-none"/>
    </w:rPr>
  </w:style>
  <w:style w:type="paragraph" w:customStyle="1" w:styleId="34f7">
    <w:name w:val="34_Пример"/>
    <w:basedOn w:val="34b"/>
    <w:rsid w:val="00417EFF"/>
    <w:pPr>
      <w:spacing w:before="360" w:after="360"/>
      <w:ind w:left="720" w:firstLine="0"/>
      <w:contextualSpacing/>
    </w:pPr>
  </w:style>
  <w:style w:type="paragraph" w:customStyle="1" w:styleId="34f8">
    <w:name w:val="34_Рисунок_Изображение"/>
    <w:basedOn w:val="34b"/>
    <w:next w:val="34f9"/>
    <w:qFormat/>
    <w:rsid w:val="00417EFF"/>
    <w:pPr>
      <w:keepNext/>
      <w:spacing w:before="360"/>
      <w:ind w:firstLine="0"/>
      <w:jc w:val="center"/>
    </w:pPr>
  </w:style>
  <w:style w:type="paragraph" w:customStyle="1" w:styleId="34f9">
    <w:name w:val="34_Рисунок_Название"/>
    <w:basedOn w:val="34b"/>
    <w:next w:val="34b"/>
    <w:qFormat/>
    <w:rsid w:val="00417EF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a">
    <w:name w:val="34_Знак_Курсив"/>
    <w:rsid w:val="00417EFF"/>
    <w:rPr>
      <w:i/>
    </w:rPr>
  </w:style>
  <w:style w:type="character" w:customStyle="1" w:styleId="34fb">
    <w:name w:val="34_Знак_Название_файла"/>
    <w:qFormat/>
    <w:rsid w:val="00417EFF"/>
    <w:rPr>
      <w:rFonts w:ascii="Calibri" w:hAnsi="Calibri"/>
    </w:rPr>
  </w:style>
  <w:style w:type="character" w:customStyle="1" w:styleId="34fc">
    <w:name w:val="34_Знак_Термин"/>
    <w:rsid w:val="00417EFF"/>
    <w:rPr>
      <w:i/>
    </w:rPr>
  </w:style>
  <w:style w:type="character" w:customStyle="1" w:styleId="34fd">
    <w:name w:val="34_Знак_Полужирный"/>
    <w:rsid w:val="00417EFF"/>
    <w:rPr>
      <w:b/>
    </w:rPr>
  </w:style>
  <w:style w:type="character" w:customStyle="1" w:styleId="34fe">
    <w:name w:val="34_Знак_Верхний_индекс"/>
    <w:rsid w:val="00417EFF"/>
    <w:rPr>
      <w:vertAlign w:val="superscript"/>
    </w:rPr>
  </w:style>
  <w:style w:type="character" w:customStyle="1" w:styleId="3424">
    <w:name w:val="34_Список_Марк_2 Знак"/>
    <w:link w:val="3423"/>
    <w:locked/>
    <w:rsid w:val="00935F38"/>
    <w:rPr>
      <w:sz w:val="28"/>
    </w:rPr>
  </w:style>
  <w:style w:type="paragraph" w:customStyle="1" w:styleId="3423">
    <w:name w:val="34_Список_Марк_2"/>
    <w:basedOn w:val="34b"/>
    <w:link w:val="3424"/>
    <w:qFormat/>
    <w:rsid w:val="00417EFF"/>
    <w:pPr>
      <w:numPr>
        <w:ilvl w:val="1"/>
        <w:numId w:val="10"/>
      </w:numPr>
    </w:pPr>
  </w:style>
  <w:style w:type="paragraph" w:customStyle="1" w:styleId="34ff">
    <w:name w:val="34_Таблица_Заголовок_Продолжение"/>
    <w:basedOn w:val="34ff0"/>
    <w:next w:val="a1"/>
    <w:rsid w:val="00417EFF"/>
    <w:pPr>
      <w:pageBreakBefore/>
      <w:spacing w:before="0"/>
    </w:pPr>
    <w:rPr>
      <w:i/>
    </w:rPr>
  </w:style>
  <w:style w:type="paragraph" w:customStyle="1" w:styleId="34ff1">
    <w:name w:val="34_Врезка_Примечание"/>
    <w:basedOn w:val="34b"/>
    <w:next w:val="34b"/>
    <w:qFormat/>
    <w:rsid w:val="00417EFF"/>
    <w:pPr>
      <w:keepLines/>
      <w:spacing w:before="360" w:after="360"/>
      <w:ind w:left="720" w:firstLine="0"/>
    </w:pPr>
  </w:style>
  <w:style w:type="paragraph" w:customStyle="1" w:styleId="3417">
    <w:name w:val="34_Список_Марк_1"/>
    <w:basedOn w:val="34b"/>
    <w:link w:val="3418"/>
    <w:qFormat/>
    <w:rsid w:val="00417EFF"/>
    <w:pPr>
      <w:ind w:left="1789" w:hanging="360"/>
    </w:pPr>
  </w:style>
  <w:style w:type="character" w:customStyle="1" w:styleId="3418">
    <w:name w:val="34_Список_Марк_1 Знак"/>
    <w:link w:val="3417"/>
    <w:locked/>
    <w:rsid w:val="001A12EB"/>
    <w:rPr>
      <w:sz w:val="28"/>
      <w:lang w:val="x-none" w:eastAsia="x-none"/>
    </w:rPr>
  </w:style>
  <w:style w:type="paragraph" w:styleId="21">
    <w:name w:val="toc 2"/>
    <w:basedOn w:val="34b"/>
    <w:next w:val="34b"/>
    <w:autoRedefine/>
    <w:uiPriority w:val="39"/>
    <w:locked/>
    <w:rsid w:val="00417EFF"/>
    <w:pPr>
      <w:tabs>
        <w:tab w:val="left" w:pos="851"/>
        <w:tab w:val="right" w:leader="dot" w:pos="9923"/>
      </w:tabs>
      <w:spacing w:after="60"/>
      <w:ind w:left="850" w:hanging="493"/>
      <w:jc w:val="left"/>
    </w:pPr>
    <w:rPr>
      <w:szCs w:val="24"/>
    </w:rPr>
  </w:style>
  <w:style w:type="paragraph" w:customStyle="1" w:styleId="341">
    <w:name w:val="34_Список_Нум_1"/>
    <w:basedOn w:val="34b"/>
    <w:link w:val="3419"/>
    <w:qFormat/>
    <w:rsid w:val="00417EFF"/>
    <w:pPr>
      <w:numPr>
        <w:numId w:val="11"/>
      </w:numPr>
    </w:pPr>
  </w:style>
  <w:style w:type="character" w:customStyle="1" w:styleId="3419">
    <w:name w:val="34_Список_Нум_1 Знак"/>
    <w:link w:val="341"/>
    <w:locked/>
    <w:rsid w:val="00546EAF"/>
    <w:rPr>
      <w:sz w:val="28"/>
    </w:rPr>
  </w:style>
  <w:style w:type="paragraph" w:customStyle="1" w:styleId="342">
    <w:name w:val="34_Список_Нум_2"/>
    <w:basedOn w:val="34b"/>
    <w:link w:val="3425"/>
    <w:qFormat/>
    <w:rsid w:val="00417EFF"/>
    <w:pPr>
      <w:numPr>
        <w:ilvl w:val="1"/>
        <w:numId w:val="11"/>
      </w:numPr>
    </w:pPr>
  </w:style>
  <w:style w:type="character" w:customStyle="1" w:styleId="3425">
    <w:name w:val="34_Список_Нум_2 Знак"/>
    <w:basedOn w:val="a2"/>
    <w:link w:val="342"/>
    <w:locked/>
    <w:rsid w:val="00546EAF"/>
    <w:rPr>
      <w:sz w:val="28"/>
    </w:rPr>
  </w:style>
  <w:style w:type="paragraph" w:customStyle="1" w:styleId="34ff2">
    <w:name w:val="34_Список_Нум_Вводная_фраза"/>
    <w:basedOn w:val="34b"/>
    <w:next w:val="341"/>
    <w:link w:val="34ff3"/>
    <w:qFormat/>
    <w:rsid w:val="00417EFF"/>
    <w:pPr>
      <w:keepNext/>
    </w:pPr>
  </w:style>
  <w:style w:type="paragraph" w:customStyle="1" w:styleId="34f1">
    <w:name w:val="34_Рамка_Основной"/>
    <w:basedOn w:val="34b"/>
    <w:link w:val="34f0"/>
    <w:rsid w:val="00417EFF"/>
    <w:pPr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417EFF"/>
    <w:pPr>
      <w:tabs>
        <w:tab w:val="left" w:pos="284"/>
      </w:tabs>
    </w:pPr>
    <w:rPr>
      <w:i/>
      <w:szCs w:val="18"/>
    </w:rPr>
  </w:style>
  <w:style w:type="paragraph" w:customStyle="1" w:styleId="34ff4">
    <w:name w:val="34_Таблица_Число_в_ячейке"/>
    <w:basedOn w:val="34ff5"/>
    <w:link w:val="34ff6"/>
    <w:rsid w:val="00417EFF"/>
    <w:pPr>
      <w:jc w:val="right"/>
    </w:pPr>
    <w:rPr>
      <w:rFonts w:cs="Arial"/>
      <w:bCs/>
    </w:rPr>
  </w:style>
  <w:style w:type="paragraph" w:customStyle="1" w:styleId="34ff7">
    <w:name w:val="34_Таблица_Объединенная_ячейка"/>
    <w:basedOn w:val="34ff5"/>
    <w:link w:val="34ff8"/>
    <w:rsid w:val="00417EFF"/>
    <w:pPr>
      <w:keepNext/>
      <w:jc w:val="center"/>
    </w:pPr>
  </w:style>
  <w:style w:type="paragraph" w:customStyle="1" w:styleId="34ff5">
    <w:name w:val="34_Таблица_Основной"/>
    <w:basedOn w:val="34b"/>
    <w:qFormat/>
    <w:rsid w:val="00417EFF"/>
    <w:pPr>
      <w:ind w:firstLine="0"/>
      <w:jc w:val="left"/>
    </w:pPr>
  </w:style>
  <w:style w:type="paragraph" w:customStyle="1" w:styleId="34ff9">
    <w:name w:val="34_Таблица_Шапка"/>
    <w:basedOn w:val="34ff5"/>
    <w:link w:val="34ffa"/>
    <w:qFormat/>
    <w:rsid w:val="00417EFF"/>
    <w:pPr>
      <w:keepNext/>
      <w:keepLines/>
      <w:spacing w:before="60" w:after="60"/>
      <w:jc w:val="center"/>
    </w:pPr>
    <w:rPr>
      <w:b/>
      <w:sz w:val="24"/>
    </w:rPr>
  </w:style>
  <w:style w:type="paragraph" w:customStyle="1" w:styleId="34ff0">
    <w:name w:val="34_Таблица_Заголовок"/>
    <w:basedOn w:val="34b"/>
    <w:next w:val="a1"/>
    <w:qFormat/>
    <w:rsid w:val="00417EF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fb">
    <w:name w:val="34_ТЛ_Основной"/>
    <w:basedOn w:val="34b"/>
    <w:rsid w:val="00417EFF"/>
    <w:pPr>
      <w:spacing w:after="120"/>
      <w:ind w:firstLine="0"/>
      <w:jc w:val="center"/>
    </w:pPr>
    <w:rPr>
      <w:rFonts w:cs="Arial"/>
      <w:szCs w:val="28"/>
      <w:lang w:eastAsia="en-US"/>
    </w:rPr>
  </w:style>
  <w:style w:type="paragraph" w:customStyle="1" w:styleId="34ffc">
    <w:name w:val="34_ТЛ_Обозначение_документа"/>
    <w:basedOn w:val="34ffb"/>
    <w:next w:val="34ffb"/>
    <w:rsid w:val="00417EFF"/>
    <w:pPr>
      <w:spacing w:after="240"/>
    </w:pPr>
  </w:style>
  <w:style w:type="paragraph" w:customStyle="1" w:styleId="34ffd">
    <w:name w:val="34_ТЛ_Название_документа_Полное"/>
    <w:basedOn w:val="34ffb"/>
    <w:next w:val="34ffe"/>
    <w:rsid w:val="00417EFF"/>
    <w:rPr>
      <w:b/>
      <w:bCs/>
      <w:caps/>
      <w:szCs w:val="32"/>
    </w:rPr>
  </w:style>
  <w:style w:type="paragraph" w:customStyle="1" w:styleId="34ffe">
    <w:name w:val="34_ТЛ_Название_документа_Сокращенное"/>
    <w:basedOn w:val="34ffb"/>
    <w:next w:val="34fff"/>
    <w:rsid w:val="00417EFF"/>
    <w:rPr>
      <w:b/>
    </w:rPr>
  </w:style>
  <w:style w:type="paragraph" w:styleId="31">
    <w:name w:val="toc 3"/>
    <w:basedOn w:val="34b"/>
    <w:next w:val="34b"/>
    <w:autoRedefine/>
    <w:uiPriority w:val="39"/>
    <w:locked/>
    <w:rsid w:val="00417EFF"/>
    <w:pPr>
      <w:tabs>
        <w:tab w:val="left" w:pos="1588"/>
        <w:tab w:val="right" w:leader="dot" w:pos="9923"/>
      </w:tabs>
      <w:spacing w:after="60"/>
      <w:ind w:left="1588" w:hanging="737"/>
      <w:jc w:val="left"/>
    </w:pPr>
    <w:rPr>
      <w:iCs/>
      <w:szCs w:val="24"/>
    </w:rPr>
  </w:style>
  <w:style w:type="character" w:styleId="a5">
    <w:name w:val="annotation reference"/>
    <w:basedOn w:val="a2"/>
    <w:uiPriority w:val="99"/>
    <w:semiHidden/>
    <w:locked/>
    <w:rsid w:val="00417EFF"/>
    <w:rPr>
      <w:rFonts w:cs="Times New Roman"/>
      <w:sz w:val="16"/>
    </w:rPr>
  </w:style>
  <w:style w:type="paragraph" w:customStyle="1" w:styleId="34fff0">
    <w:name w:val="34_Подзаголовок"/>
    <w:basedOn w:val="34b"/>
    <w:next w:val="34b"/>
    <w:rsid w:val="00417EFF"/>
    <w:pPr>
      <w:keepNext/>
      <w:keepLines/>
      <w:spacing w:before="480" w:after="240"/>
      <w:ind w:left="720" w:firstLine="0"/>
    </w:pPr>
    <w:rPr>
      <w:rFonts w:ascii="Arial" w:hAnsi="Arial"/>
      <w:b/>
    </w:rPr>
  </w:style>
  <w:style w:type="paragraph" w:customStyle="1" w:styleId="341a">
    <w:name w:val="34_Заголовок_1_Приложение_Название"/>
    <w:basedOn w:val="34b"/>
    <w:next w:val="34b"/>
    <w:qFormat/>
    <w:rsid w:val="00417EFF"/>
    <w:pPr>
      <w:keepNext/>
      <w:keepLines/>
      <w:spacing w:after="240"/>
      <w:ind w:firstLine="0"/>
      <w:jc w:val="center"/>
    </w:pPr>
    <w:rPr>
      <w:b/>
    </w:rPr>
  </w:style>
  <w:style w:type="paragraph" w:customStyle="1" w:styleId="3450">
    <w:name w:val="34_Заголовок_5_Приложение"/>
    <w:basedOn w:val="34b"/>
    <w:next w:val="34b"/>
    <w:rsid w:val="00417EFF"/>
    <w:pPr>
      <w:keepNext/>
      <w:keepLines/>
      <w:numPr>
        <w:ilvl w:val="4"/>
        <w:numId w:val="4"/>
      </w:numPr>
      <w:spacing w:before="480" w:after="240"/>
      <w:ind w:firstLine="0"/>
    </w:pPr>
    <w:rPr>
      <w:rFonts w:ascii="Arial" w:hAnsi="Arial"/>
      <w:i/>
    </w:rPr>
  </w:style>
  <w:style w:type="character" w:customStyle="1" w:styleId="3433">
    <w:name w:val="34_Список_Нум_3 Знак"/>
    <w:basedOn w:val="a2"/>
    <w:link w:val="343"/>
    <w:locked/>
    <w:rsid w:val="00546EAF"/>
    <w:rPr>
      <w:sz w:val="28"/>
    </w:rPr>
  </w:style>
  <w:style w:type="paragraph" w:customStyle="1" w:styleId="343">
    <w:name w:val="34_Список_Нум_3"/>
    <w:basedOn w:val="34b"/>
    <w:link w:val="3433"/>
    <w:qFormat/>
    <w:rsid w:val="00417EFF"/>
    <w:pPr>
      <w:numPr>
        <w:ilvl w:val="2"/>
        <w:numId w:val="11"/>
      </w:numPr>
    </w:pPr>
  </w:style>
  <w:style w:type="paragraph" w:customStyle="1" w:styleId="34fff1">
    <w:name w:val="34_Определения"/>
    <w:basedOn w:val="34b"/>
    <w:rsid w:val="00417EFF"/>
    <w:pPr>
      <w:ind w:firstLine="0"/>
      <w:jc w:val="left"/>
    </w:pPr>
  </w:style>
  <w:style w:type="paragraph" w:customStyle="1" w:styleId="34fff2">
    <w:name w:val="34_ЛУ_Подпись_Шапка"/>
    <w:basedOn w:val="34b"/>
    <w:next w:val="34f5"/>
    <w:rsid w:val="00417EFF"/>
    <w:pPr>
      <w:ind w:firstLine="0"/>
      <w:jc w:val="left"/>
    </w:pPr>
    <w:rPr>
      <w:caps/>
      <w:szCs w:val="24"/>
    </w:rPr>
  </w:style>
  <w:style w:type="paragraph" w:customStyle="1" w:styleId="3416">
    <w:name w:val="34_Заголовок_1_Не_включенный_в_оглавление"/>
    <w:basedOn w:val="34b"/>
    <w:next w:val="34b"/>
    <w:link w:val="3415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paragraph" w:customStyle="1" w:styleId="34e">
    <w:name w:val="34_Заголовок_Приложение_Тип"/>
    <w:basedOn w:val="34b"/>
    <w:next w:val="341a"/>
    <w:qFormat/>
    <w:rsid w:val="00417EFF"/>
    <w:pPr>
      <w:keepNext/>
      <w:keepLines/>
      <w:spacing w:after="240"/>
      <w:ind w:firstLine="0"/>
      <w:jc w:val="center"/>
    </w:pPr>
  </w:style>
  <w:style w:type="paragraph" w:customStyle="1" w:styleId="34fff3">
    <w:name w:val="34_Листинг"/>
    <w:basedOn w:val="34b"/>
    <w:rsid w:val="00417EFF"/>
    <w:pPr>
      <w:tabs>
        <w:tab w:val="left" w:pos="1134"/>
        <w:tab w:val="left" w:pos="1491"/>
      </w:tabs>
      <w:spacing w:before="240" w:after="360"/>
      <w:ind w:left="720" w:firstLine="0"/>
      <w:contextualSpacing/>
      <w:jc w:val="left"/>
    </w:pPr>
    <w:rPr>
      <w:rFonts w:ascii="Courier New" w:hAnsi="Courier New"/>
      <w:sz w:val="20"/>
      <w:lang w:val="en-US"/>
    </w:rPr>
  </w:style>
  <w:style w:type="paragraph" w:customStyle="1" w:styleId="34fff4">
    <w:name w:val="34_Таблица_Боковик"/>
    <w:basedOn w:val="34ff5"/>
    <w:rsid w:val="00417EFF"/>
    <w:rPr>
      <w:b/>
    </w:rPr>
  </w:style>
  <w:style w:type="paragraph" w:customStyle="1" w:styleId="3440">
    <w:name w:val="34_Заголовок_4_Приложение"/>
    <w:basedOn w:val="34b"/>
    <w:next w:val="34b"/>
    <w:rsid w:val="00417EFF"/>
    <w:pPr>
      <w:keepNext/>
      <w:keepLines/>
      <w:numPr>
        <w:ilvl w:val="3"/>
        <w:numId w:val="4"/>
      </w:numPr>
      <w:spacing w:before="480" w:after="240"/>
      <w:ind w:firstLine="0"/>
      <w:outlineLvl w:val="3"/>
    </w:pPr>
    <w:rPr>
      <w:rFonts w:ascii="Arial" w:hAnsi="Arial"/>
      <w:b/>
    </w:rPr>
  </w:style>
  <w:style w:type="paragraph" w:customStyle="1" w:styleId="3410">
    <w:name w:val="34_Таблица_Список_Марк_1"/>
    <w:basedOn w:val="34ff5"/>
    <w:link w:val="341b"/>
    <w:rsid w:val="00417EFF"/>
    <w:pPr>
      <w:numPr>
        <w:numId w:val="12"/>
      </w:numPr>
    </w:pPr>
  </w:style>
  <w:style w:type="character" w:customStyle="1" w:styleId="34fff5">
    <w:name w:val="34_Знак_Гиперссылка"/>
    <w:rsid w:val="00417EFF"/>
    <w:rPr>
      <w:color w:val="0000FF"/>
      <w:u w:val="single"/>
      <w:lang w:val="en-US" w:eastAsia="x-none"/>
    </w:rPr>
  </w:style>
  <w:style w:type="paragraph" w:customStyle="1" w:styleId="3432">
    <w:name w:val="34_Список_Марк_3"/>
    <w:basedOn w:val="34b"/>
    <w:link w:val="3434"/>
    <w:qFormat/>
    <w:rsid w:val="00417EFF"/>
    <w:pPr>
      <w:numPr>
        <w:ilvl w:val="2"/>
        <w:numId w:val="10"/>
      </w:numPr>
    </w:pPr>
  </w:style>
  <w:style w:type="paragraph" w:customStyle="1" w:styleId="3422">
    <w:name w:val="34_Таблица_Список_Нум_2"/>
    <w:basedOn w:val="34ff5"/>
    <w:rsid w:val="00417EFF"/>
    <w:pPr>
      <w:numPr>
        <w:numId w:val="15"/>
      </w:numPr>
    </w:pPr>
  </w:style>
  <w:style w:type="paragraph" w:customStyle="1" w:styleId="34fff6">
    <w:name w:val="34_Таблица_Список_Абзац"/>
    <w:basedOn w:val="34ff5"/>
    <w:link w:val="34fff7"/>
    <w:rsid w:val="00417EFF"/>
    <w:pPr>
      <w:ind w:left="720"/>
    </w:pPr>
  </w:style>
  <w:style w:type="paragraph" w:customStyle="1" w:styleId="3420">
    <w:name w:val="34_Таблица_Список_Марк_2"/>
    <w:basedOn w:val="34ff5"/>
    <w:link w:val="3426"/>
    <w:rsid w:val="00417EFF"/>
    <w:pPr>
      <w:numPr>
        <w:numId w:val="13"/>
      </w:numPr>
    </w:pPr>
  </w:style>
  <w:style w:type="paragraph" w:customStyle="1" w:styleId="3430">
    <w:name w:val="34_Таблица_Список_Нум_3"/>
    <w:basedOn w:val="34ff5"/>
    <w:rsid w:val="00417EFF"/>
    <w:pPr>
      <w:numPr>
        <w:numId w:val="16"/>
      </w:numPr>
    </w:pPr>
  </w:style>
  <w:style w:type="paragraph" w:customStyle="1" w:styleId="34fff8">
    <w:name w:val="34_Колонтитул_Номер_страницы"/>
    <w:basedOn w:val="34b"/>
    <w:rsid w:val="00417EFF"/>
    <w:pPr>
      <w:spacing w:before="120"/>
      <w:ind w:firstLine="0"/>
      <w:jc w:val="center"/>
    </w:pPr>
    <w:rPr>
      <w:sz w:val="22"/>
    </w:rPr>
  </w:style>
  <w:style w:type="paragraph" w:customStyle="1" w:styleId="34fff9">
    <w:name w:val="34_Таблица_Сноска"/>
    <w:basedOn w:val="34b"/>
    <w:rsid w:val="00417EFF"/>
    <w:pPr>
      <w:spacing w:before="60" w:after="60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17EFF"/>
    <w:pPr>
      <w:numPr>
        <w:numId w:val="3"/>
      </w:numPr>
      <w:spacing w:after="360"/>
      <w:contextualSpacing/>
    </w:pPr>
  </w:style>
  <w:style w:type="paragraph" w:customStyle="1" w:styleId="34fffa">
    <w:name w:val="34_Отбивка_после_таблицы"/>
    <w:basedOn w:val="34b"/>
    <w:next w:val="34b"/>
    <w:qFormat/>
    <w:rsid w:val="00417EFF"/>
    <w:pPr>
      <w:spacing w:after="240"/>
    </w:pPr>
  </w:style>
  <w:style w:type="paragraph" w:customStyle="1" w:styleId="34fffb">
    <w:name w:val="34_Врезка_Примечание_Заголовок"/>
    <w:basedOn w:val="34ff1"/>
    <w:next w:val="347"/>
    <w:rsid w:val="00417EF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17EFF"/>
    <w:pPr>
      <w:numPr>
        <w:numId w:val="8"/>
      </w:numPr>
      <w:jc w:val="left"/>
    </w:pPr>
    <w:rPr>
      <w:sz w:val="18"/>
    </w:rPr>
  </w:style>
  <w:style w:type="paragraph" w:customStyle="1" w:styleId="34fff">
    <w:name w:val="34_ТЛ_Тип_документа"/>
    <w:basedOn w:val="34ffb"/>
    <w:next w:val="34ffc"/>
    <w:rsid w:val="00417EFF"/>
  </w:style>
  <w:style w:type="paragraph" w:customStyle="1" w:styleId="3412">
    <w:name w:val="34_Таблица_Список_Нум_1"/>
    <w:basedOn w:val="34ff5"/>
    <w:link w:val="341c"/>
    <w:rsid w:val="00417EFF"/>
    <w:pPr>
      <w:numPr>
        <w:numId w:val="14"/>
      </w:numPr>
    </w:pPr>
  </w:style>
  <w:style w:type="paragraph" w:styleId="a6">
    <w:name w:val="Revision"/>
    <w:hidden/>
    <w:uiPriority w:val="99"/>
    <w:semiHidden/>
    <w:rsid w:val="00417EFF"/>
    <w:rPr>
      <w:sz w:val="24"/>
      <w:lang w:eastAsia="en-US"/>
    </w:rPr>
  </w:style>
  <w:style w:type="paragraph" w:customStyle="1" w:styleId="34fffc">
    <w:name w:val="34_Отбивка_после_раздела"/>
    <w:basedOn w:val="34b"/>
    <w:qFormat/>
    <w:rsid w:val="00417EFF"/>
  </w:style>
  <w:style w:type="paragraph" w:customStyle="1" w:styleId="34fffd">
    <w:name w:val="34_Пример_Заголовок"/>
    <w:basedOn w:val="34f7"/>
    <w:next w:val="34f7"/>
    <w:rsid w:val="00417EFF"/>
    <w:pPr>
      <w:keepNext/>
      <w:spacing w:after="120"/>
    </w:pPr>
    <w:rPr>
      <w:b/>
    </w:rPr>
  </w:style>
  <w:style w:type="character" w:customStyle="1" w:styleId="34fffe">
    <w:name w:val="34_Знак_Нижний_индекс"/>
    <w:rsid w:val="00417EFF"/>
    <w:rPr>
      <w:vertAlign w:val="subscript"/>
    </w:rPr>
  </w:style>
  <w:style w:type="character" w:customStyle="1" w:styleId="a7">
    <w:name w:val="*Основной текст Знак"/>
    <w:link w:val="a8"/>
    <w:qFormat/>
    <w:locked/>
    <w:rsid w:val="00E57670"/>
    <w:rPr>
      <w:rFonts w:ascii="Arial Unicode MS" w:eastAsia="Arial Unicode MS"/>
      <w:sz w:val="24"/>
      <w:lang w:val="x-none" w:eastAsia="en-US"/>
    </w:rPr>
  </w:style>
  <w:style w:type="paragraph" w:styleId="a9">
    <w:name w:val="header"/>
    <w:basedOn w:val="34b"/>
    <w:link w:val="aa"/>
    <w:uiPriority w:val="99"/>
    <w:locked/>
    <w:rsid w:val="00070481"/>
    <w:pPr>
      <w:ind w:firstLine="0"/>
      <w:jc w:val="center"/>
    </w:pPr>
  </w:style>
  <w:style w:type="character" w:customStyle="1" w:styleId="aa">
    <w:name w:val="Верхний колонтитул Знак"/>
    <w:basedOn w:val="a2"/>
    <w:link w:val="a9"/>
    <w:uiPriority w:val="99"/>
    <w:locked/>
    <w:rsid w:val="00070481"/>
    <w:rPr>
      <w:rFonts w:cs="Times New Roman"/>
      <w:sz w:val="28"/>
    </w:rPr>
  </w:style>
  <w:style w:type="paragraph" w:customStyle="1" w:styleId="a8">
    <w:name w:val="*Основной текст"/>
    <w:basedOn w:val="a1"/>
    <w:link w:val="a7"/>
    <w:qFormat/>
    <w:locked/>
    <w:rsid w:val="00E57670"/>
    <w:pPr>
      <w:spacing w:line="360" w:lineRule="auto"/>
      <w:ind w:firstLine="567"/>
    </w:pPr>
    <w:rPr>
      <w:rFonts w:ascii="Arial Unicode MS" w:eastAsia="Arial Unicode MS" w:cs="Arial Unicode MS"/>
      <w:lang w:eastAsia="en-US"/>
    </w:rPr>
  </w:style>
  <w:style w:type="paragraph" w:customStyle="1" w:styleId="34ffff">
    <w:name w:val="34_Список_Марк_Вводная_фраза"/>
    <w:basedOn w:val="34b"/>
    <w:next w:val="3417"/>
    <w:link w:val="34ffff0"/>
    <w:qFormat/>
    <w:rsid w:val="00417EFF"/>
    <w:pPr>
      <w:keepNext/>
    </w:pPr>
  </w:style>
  <w:style w:type="character" w:customStyle="1" w:styleId="3434">
    <w:name w:val="34_Список_Марк_3 Знак"/>
    <w:basedOn w:val="34d"/>
    <w:link w:val="3432"/>
    <w:locked/>
    <w:rsid w:val="008E3C7D"/>
    <w:rPr>
      <w:sz w:val="28"/>
    </w:rPr>
  </w:style>
  <w:style w:type="character" w:customStyle="1" w:styleId="34ffff0">
    <w:name w:val="34_Список_Марк_Вводная_фраза Знак"/>
    <w:basedOn w:val="34d"/>
    <w:link w:val="34ffff"/>
    <w:locked/>
    <w:rsid w:val="00417EFF"/>
    <w:rPr>
      <w:rFonts w:cs="Times New Roman"/>
      <w:sz w:val="28"/>
      <w:lang w:val="x-none" w:eastAsia="x-none"/>
    </w:rPr>
  </w:style>
  <w:style w:type="character" w:customStyle="1" w:styleId="34ff3">
    <w:name w:val="34_Список_Нум_Вводная_фраза Знак"/>
    <w:basedOn w:val="34d"/>
    <w:link w:val="34ff2"/>
    <w:locked/>
    <w:rsid w:val="00417EFF"/>
    <w:rPr>
      <w:rFonts w:cs="Times New Roman"/>
      <w:sz w:val="28"/>
      <w:lang w:val="x-none" w:eastAsia="x-none"/>
    </w:rPr>
  </w:style>
  <w:style w:type="character" w:customStyle="1" w:styleId="341b">
    <w:name w:val="34_Таблица_Список_Марк_1 Знак"/>
    <w:basedOn w:val="a2"/>
    <w:link w:val="3410"/>
    <w:locked/>
    <w:rsid w:val="00546EAF"/>
    <w:rPr>
      <w:sz w:val="28"/>
    </w:rPr>
  </w:style>
  <w:style w:type="character" w:customStyle="1" w:styleId="3426">
    <w:name w:val="34_Таблица_Список_Марк_2 Знак"/>
    <w:basedOn w:val="a2"/>
    <w:link w:val="3420"/>
    <w:locked/>
    <w:rsid w:val="00546EAF"/>
    <w:rPr>
      <w:sz w:val="28"/>
    </w:rPr>
  </w:style>
  <w:style w:type="character" w:customStyle="1" w:styleId="341c">
    <w:name w:val="34_Таблица_Список_Нум_1 Знак"/>
    <w:basedOn w:val="a2"/>
    <w:link w:val="3412"/>
    <w:locked/>
    <w:rsid w:val="00546EAF"/>
    <w:rPr>
      <w:sz w:val="28"/>
    </w:rPr>
  </w:style>
  <w:style w:type="character" w:customStyle="1" w:styleId="34ffa">
    <w:name w:val="34_Таблица_Шапка Знак"/>
    <w:basedOn w:val="a2"/>
    <w:link w:val="34ff9"/>
    <w:locked/>
    <w:rsid w:val="00417EFF"/>
    <w:rPr>
      <w:rFonts w:cs="Times New Roman"/>
      <w:b/>
      <w:sz w:val="24"/>
      <w:lang w:val="x-none" w:eastAsia="x-none"/>
    </w:rPr>
  </w:style>
  <w:style w:type="paragraph" w:customStyle="1" w:styleId="340">
    <w:name w:val="34_Процедура_Шаг"/>
    <w:basedOn w:val="34b"/>
    <w:link w:val="34ffff1"/>
    <w:qFormat/>
    <w:rsid w:val="00417EFF"/>
    <w:pPr>
      <w:numPr>
        <w:numId w:val="6"/>
      </w:numPr>
    </w:pPr>
  </w:style>
  <w:style w:type="paragraph" w:customStyle="1" w:styleId="344">
    <w:name w:val="34_Процедура_Подшаг"/>
    <w:basedOn w:val="34b"/>
    <w:link w:val="34ffff2"/>
    <w:qFormat/>
    <w:rsid w:val="00417EFF"/>
    <w:pPr>
      <w:numPr>
        <w:ilvl w:val="1"/>
        <w:numId w:val="6"/>
      </w:numPr>
    </w:pPr>
  </w:style>
  <w:style w:type="character" w:customStyle="1" w:styleId="34ffff1">
    <w:name w:val="34_Процедура_Шаг Знак"/>
    <w:basedOn w:val="34d"/>
    <w:link w:val="340"/>
    <w:locked/>
    <w:rsid w:val="00546EAF"/>
    <w:rPr>
      <w:sz w:val="28"/>
    </w:rPr>
  </w:style>
  <w:style w:type="paragraph" w:customStyle="1" w:styleId="34ffff3">
    <w:name w:val="34_Процедура_Вводная_фраза"/>
    <w:basedOn w:val="34b"/>
    <w:next w:val="340"/>
    <w:qFormat/>
    <w:rsid w:val="00417EFF"/>
    <w:pPr>
      <w:keepNext/>
    </w:pPr>
  </w:style>
  <w:style w:type="character" w:customStyle="1" w:styleId="34ffff2">
    <w:name w:val="34_Процедура_Подшаг Знак"/>
    <w:basedOn w:val="34d"/>
    <w:link w:val="344"/>
    <w:locked/>
    <w:rsid w:val="00546EAF"/>
    <w:rPr>
      <w:sz w:val="28"/>
    </w:rPr>
  </w:style>
  <w:style w:type="character" w:customStyle="1" w:styleId="34ffff4">
    <w:name w:val="34_Знак_Клавиши"/>
    <w:rsid w:val="00417EFF"/>
    <w:rPr>
      <w:rFonts w:ascii="Calibri" w:hAnsi="Calibri"/>
      <w:caps/>
      <w:lang w:val="en-US" w:eastAsia="x-none"/>
    </w:rPr>
  </w:style>
  <w:style w:type="character" w:customStyle="1" w:styleId="34ffff5">
    <w:name w:val="34_Знак_Программный_код"/>
    <w:rsid w:val="00417EFF"/>
    <w:rPr>
      <w:rFonts w:ascii="Courier New" w:hAnsi="Courier New"/>
    </w:rPr>
  </w:style>
  <w:style w:type="paragraph" w:customStyle="1" w:styleId="34ffff6">
    <w:name w:val="34_Отбивка_после_примера"/>
    <w:basedOn w:val="34b"/>
    <w:next w:val="34b"/>
    <w:rsid w:val="00417EFF"/>
  </w:style>
  <w:style w:type="paragraph" w:customStyle="1" w:styleId="345">
    <w:name w:val="34_Пример_Список"/>
    <w:basedOn w:val="34f7"/>
    <w:rsid w:val="00417EFF"/>
    <w:pPr>
      <w:numPr>
        <w:numId w:val="5"/>
      </w:numPr>
      <w:spacing w:before="0"/>
    </w:pPr>
  </w:style>
  <w:style w:type="paragraph" w:customStyle="1" w:styleId="34ffff7">
    <w:name w:val="34_Листинг_Заголовок"/>
    <w:basedOn w:val="34b"/>
    <w:next w:val="34fff3"/>
    <w:rsid w:val="00417EFF"/>
    <w:pPr>
      <w:keepNext/>
      <w:keepLines/>
      <w:spacing w:before="360" w:after="120"/>
      <w:ind w:left="720" w:firstLine="0"/>
    </w:pPr>
  </w:style>
  <w:style w:type="paragraph" w:customStyle="1" w:styleId="34ffff8">
    <w:name w:val="34_Процедура_Примечание"/>
    <w:basedOn w:val="34b"/>
    <w:link w:val="34ffff9"/>
    <w:qFormat/>
    <w:rsid w:val="00417EFF"/>
    <w:pPr>
      <w:keepLines/>
      <w:spacing w:before="360" w:after="360"/>
      <w:ind w:left="1191" w:firstLine="0"/>
    </w:pPr>
  </w:style>
  <w:style w:type="character" w:customStyle="1" w:styleId="34ffff9">
    <w:name w:val="34_Процедура_Примечание Знак"/>
    <w:basedOn w:val="34d"/>
    <w:link w:val="34ffff8"/>
    <w:locked/>
    <w:rsid w:val="00546EAF"/>
    <w:rPr>
      <w:rFonts w:cs="Times New Roman"/>
      <w:sz w:val="28"/>
      <w:lang w:val="x-none" w:eastAsia="x-none"/>
    </w:rPr>
  </w:style>
  <w:style w:type="paragraph" w:customStyle="1" w:styleId="34ffffa">
    <w:name w:val="34_ТЛ_Подпись_Шапка"/>
    <w:basedOn w:val="34fff2"/>
    <w:next w:val="34ffffb"/>
    <w:rsid w:val="00417EFF"/>
  </w:style>
  <w:style w:type="paragraph" w:customStyle="1" w:styleId="34ffffb">
    <w:name w:val="34_ТЛ_Подпись"/>
    <w:basedOn w:val="34f5"/>
    <w:rsid w:val="00417EFF"/>
  </w:style>
  <w:style w:type="paragraph" w:customStyle="1" w:styleId="34ffffc">
    <w:name w:val="34_ТЛ_Подпись_скрытый"/>
    <w:basedOn w:val="34ffffb"/>
    <w:rsid w:val="00417EFF"/>
    <w:rPr>
      <w:vanish/>
    </w:rPr>
  </w:style>
  <w:style w:type="paragraph" w:customStyle="1" w:styleId="34ffffd">
    <w:name w:val="34_Комментарий_Философта"/>
    <w:basedOn w:val="34b"/>
    <w:rsid w:val="00417EFF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417EFF"/>
    <w:rPr>
      <w:rFonts w:ascii="Arial Narrow" w:hAnsi="Arial Narrow"/>
      <w:vanish/>
    </w:rPr>
  </w:style>
  <w:style w:type="character" w:customStyle="1" w:styleId="34ffffe">
    <w:name w:val="34_Знак_Примечание_Подпись"/>
    <w:qFormat/>
    <w:rsid w:val="00417EFF"/>
    <w:rPr>
      <w:rFonts w:ascii="Times New Roman" w:hAnsi="Times New Roman"/>
      <w:b/>
      <w:sz w:val="24"/>
    </w:rPr>
  </w:style>
  <w:style w:type="paragraph" w:customStyle="1" w:styleId="34fffff">
    <w:name w:val="34_Таблица_Сноска_Линия"/>
    <w:basedOn w:val="34fff9"/>
    <w:next w:val="34fff9"/>
    <w:rsid w:val="00417EFF"/>
    <w:pPr>
      <w:keepNext/>
    </w:pPr>
  </w:style>
  <w:style w:type="paragraph" w:customStyle="1" w:styleId="34fffff0">
    <w:name w:val="34_ТЛ_Организация"/>
    <w:basedOn w:val="34ffb"/>
    <w:next w:val="34ffb"/>
    <w:rsid w:val="00417EFF"/>
    <w:rPr>
      <w:b/>
    </w:rPr>
  </w:style>
  <w:style w:type="paragraph" w:customStyle="1" w:styleId="34fffff1">
    <w:name w:val="34_Таблица_Примечание"/>
    <w:basedOn w:val="34fff9"/>
    <w:rsid w:val="00417EFF"/>
    <w:rPr>
      <w:sz w:val="24"/>
    </w:rPr>
  </w:style>
  <w:style w:type="character" w:customStyle="1" w:styleId="34fffff2">
    <w:name w:val="34_Знак_Значение"/>
    <w:qFormat/>
    <w:rsid w:val="00417EFF"/>
    <w:rPr>
      <w:rFonts w:ascii="Calibri" w:hAnsi="Calibri"/>
    </w:rPr>
  </w:style>
  <w:style w:type="character" w:styleId="ab">
    <w:name w:val="Hyperlink"/>
    <w:basedOn w:val="a2"/>
    <w:uiPriority w:val="99"/>
    <w:locked/>
    <w:rsid w:val="00417EFF"/>
    <w:rPr>
      <w:rFonts w:cs="Times New Roman"/>
      <w:color w:val="0000FF"/>
      <w:u w:val="single"/>
    </w:rPr>
  </w:style>
  <w:style w:type="paragraph" w:customStyle="1" w:styleId="34fffff3">
    <w:name w:val="34_Рисунок_Подпись"/>
    <w:basedOn w:val="34b"/>
    <w:rsid w:val="00417EF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4">
    <w:name w:val="34_ТЛ_Количество_листов"/>
    <w:basedOn w:val="34ffb"/>
    <w:next w:val="34ffb"/>
    <w:rsid w:val="00417EFF"/>
  </w:style>
  <w:style w:type="paragraph" w:customStyle="1" w:styleId="341d">
    <w:name w:val="34_Колонтитул_Нижний_1я_страница"/>
    <w:basedOn w:val="34b"/>
    <w:rsid w:val="00417EFF"/>
    <w:pPr>
      <w:spacing w:before="2320"/>
    </w:pPr>
  </w:style>
  <w:style w:type="paragraph" w:customStyle="1" w:styleId="34a">
    <w:name w:val="34_Процедура_Шаг_Единичный"/>
    <w:basedOn w:val="34b"/>
    <w:qFormat/>
    <w:rsid w:val="00417EFF"/>
    <w:pPr>
      <w:numPr>
        <w:numId w:val="7"/>
      </w:numPr>
    </w:pPr>
  </w:style>
  <w:style w:type="paragraph" w:customStyle="1" w:styleId="34fffff5">
    <w:name w:val="34_Процедура_Заголовок"/>
    <w:basedOn w:val="34b"/>
    <w:next w:val="34ffff3"/>
    <w:rsid w:val="00417EFF"/>
    <w:pPr>
      <w:keepNext/>
      <w:keepLines/>
      <w:spacing w:before="360" w:after="120"/>
      <w:ind w:left="720" w:firstLine="0"/>
    </w:pPr>
  </w:style>
  <w:style w:type="paragraph" w:customStyle="1" w:styleId="341e">
    <w:name w:val="34_Колонтитул_Ведомость_1я_страница"/>
    <w:basedOn w:val="34b"/>
    <w:rsid w:val="00417EFF"/>
    <w:pPr>
      <w:spacing w:before="1860"/>
    </w:pPr>
  </w:style>
  <w:style w:type="character" w:customStyle="1" w:styleId="3427">
    <w:name w:val="34_Список_Абзац_2 Знак"/>
    <w:basedOn w:val="341f"/>
    <w:link w:val="3428"/>
    <w:locked/>
    <w:rsid w:val="00417EFF"/>
    <w:rPr>
      <w:rFonts w:cs="Times New Roman"/>
      <w:sz w:val="28"/>
      <w:lang w:val="x-none" w:eastAsia="x-none"/>
    </w:rPr>
  </w:style>
  <w:style w:type="character" w:customStyle="1" w:styleId="34fff7">
    <w:name w:val="34_Таблица_Список_Абзац Знак"/>
    <w:basedOn w:val="a2"/>
    <w:link w:val="34fff6"/>
    <w:locked/>
    <w:rsid w:val="00417EFF"/>
    <w:rPr>
      <w:rFonts w:cs="Times New Roman"/>
      <w:sz w:val="28"/>
      <w:lang w:val="x-none" w:eastAsia="x-none"/>
    </w:rPr>
  </w:style>
  <w:style w:type="paragraph" w:customStyle="1" w:styleId="34fffff6">
    <w:name w:val="34_Процедура_Абзац_Подшага"/>
    <w:basedOn w:val="34fffff7"/>
    <w:rsid w:val="00417EFF"/>
    <w:pPr>
      <w:ind w:left="1888"/>
    </w:pPr>
  </w:style>
  <w:style w:type="character" w:customStyle="1" w:styleId="34ff6">
    <w:name w:val="34_Таблица_Число_в_ячейке Знак"/>
    <w:basedOn w:val="a2"/>
    <w:link w:val="34ff4"/>
    <w:locked/>
    <w:rsid w:val="00417EFF"/>
    <w:rPr>
      <w:rFonts w:cs="Arial"/>
      <w:bCs/>
      <w:sz w:val="28"/>
      <w:lang w:val="x-none" w:eastAsia="x-none"/>
    </w:rPr>
  </w:style>
  <w:style w:type="paragraph" w:customStyle="1" w:styleId="341f0">
    <w:name w:val="34_Список_Абзац_1"/>
    <w:basedOn w:val="34b"/>
    <w:link w:val="341f"/>
    <w:qFormat/>
    <w:rsid w:val="00417EFF"/>
    <w:pPr>
      <w:ind w:left="1191" w:firstLine="0"/>
    </w:pPr>
  </w:style>
  <w:style w:type="character" w:customStyle="1" w:styleId="34ff8">
    <w:name w:val="34_Таблица_Объединенная_ячейка Знак"/>
    <w:basedOn w:val="a2"/>
    <w:link w:val="34ff7"/>
    <w:locked/>
    <w:rsid w:val="00417EFF"/>
    <w:rPr>
      <w:rFonts w:cs="Times New Roman"/>
      <w:sz w:val="28"/>
      <w:lang w:val="x-none" w:eastAsia="x-none"/>
    </w:rPr>
  </w:style>
  <w:style w:type="character" w:customStyle="1" w:styleId="341f">
    <w:name w:val="34_Список_Абзац_1 Знак"/>
    <w:basedOn w:val="34d"/>
    <w:link w:val="341f0"/>
    <w:locked/>
    <w:rsid w:val="00417EFF"/>
    <w:rPr>
      <w:rFonts w:cs="Times New Roman"/>
      <w:sz w:val="28"/>
      <w:lang w:val="x-none" w:eastAsia="x-none"/>
    </w:rPr>
  </w:style>
  <w:style w:type="paragraph" w:customStyle="1" w:styleId="34fffff7">
    <w:name w:val="34_Процедура_Абзац_Шага"/>
    <w:basedOn w:val="34b"/>
    <w:rsid w:val="00417EFF"/>
    <w:pPr>
      <w:ind w:left="1191" w:firstLine="0"/>
    </w:pPr>
  </w:style>
  <w:style w:type="paragraph" w:customStyle="1" w:styleId="3428">
    <w:name w:val="34_Список_Абзац_2"/>
    <w:basedOn w:val="341f0"/>
    <w:link w:val="3427"/>
    <w:rsid w:val="00417EFF"/>
    <w:pPr>
      <w:ind w:left="1888"/>
    </w:pPr>
  </w:style>
  <w:style w:type="character" w:styleId="ac">
    <w:name w:val="footnote reference"/>
    <w:basedOn w:val="a2"/>
    <w:uiPriority w:val="99"/>
    <w:semiHidden/>
    <w:locked/>
    <w:rsid w:val="00417EFF"/>
    <w:rPr>
      <w:rFonts w:cs="Times New Roman"/>
      <w:vertAlign w:val="superscript"/>
    </w:rPr>
  </w:style>
  <w:style w:type="paragraph" w:styleId="ad">
    <w:name w:val="caption"/>
    <w:basedOn w:val="34b"/>
    <w:next w:val="34b"/>
    <w:uiPriority w:val="35"/>
    <w:locked/>
    <w:rsid w:val="00417EFF"/>
    <w:pPr>
      <w:spacing w:after="200"/>
    </w:pPr>
    <w:rPr>
      <w:bCs/>
      <w:szCs w:val="18"/>
    </w:rPr>
  </w:style>
  <w:style w:type="paragraph" w:styleId="ae">
    <w:name w:val="footer"/>
    <w:basedOn w:val="34b"/>
    <w:link w:val="af"/>
    <w:uiPriority w:val="99"/>
    <w:locked/>
    <w:rsid w:val="00417EFF"/>
    <w:pPr>
      <w:spacing w:before="20" w:after="120"/>
      <w:ind w:firstLine="0"/>
      <w:jc w:val="center"/>
    </w:pPr>
    <w:rPr>
      <w:sz w:val="20"/>
    </w:rPr>
  </w:style>
  <w:style w:type="character" w:customStyle="1" w:styleId="af">
    <w:name w:val="Нижний колонтитул Знак"/>
    <w:basedOn w:val="a2"/>
    <w:link w:val="ae"/>
    <w:uiPriority w:val="99"/>
    <w:locked/>
    <w:rsid w:val="00417EFF"/>
    <w:rPr>
      <w:rFonts w:cs="Times New Roman"/>
      <w:lang w:val="x-none" w:eastAsia="x-none"/>
    </w:rPr>
  </w:style>
  <w:style w:type="character" w:styleId="af0">
    <w:name w:val="page number"/>
    <w:basedOn w:val="a2"/>
    <w:uiPriority w:val="99"/>
    <w:locked/>
    <w:rsid w:val="00417EFF"/>
    <w:rPr>
      <w:rFonts w:cs="Times New Roman"/>
    </w:rPr>
  </w:style>
  <w:style w:type="paragraph" w:customStyle="1" w:styleId="af1">
    <w:name w:val="Основной_текст_абзаца"/>
    <w:basedOn w:val="a1"/>
    <w:next w:val="a1"/>
    <w:qFormat/>
    <w:locked/>
    <w:rsid w:val="00CF257D"/>
    <w:pPr>
      <w:ind w:firstLine="709"/>
      <w:jc w:val="both"/>
    </w:pPr>
    <w:rPr>
      <w:bCs/>
    </w:rPr>
  </w:style>
  <w:style w:type="character" w:customStyle="1" w:styleId="af2">
    <w:name w:val="ТаблНазвание Знак"/>
    <w:basedOn w:val="a2"/>
    <w:link w:val="af3"/>
    <w:locked/>
    <w:rsid w:val="004B62BD"/>
    <w:rPr>
      <w:rFonts w:eastAsia="Times New Roman" w:cs="Times New Roman"/>
      <w:b/>
      <w:bCs/>
      <w:sz w:val="24"/>
    </w:rPr>
  </w:style>
  <w:style w:type="paragraph" w:customStyle="1" w:styleId="af3">
    <w:name w:val="ТаблНазвание"/>
    <w:basedOn w:val="a1"/>
    <w:link w:val="af2"/>
    <w:qFormat/>
    <w:locked/>
    <w:rsid w:val="004B62BD"/>
    <w:pPr>
      <w:keepNext/>
      <w:tabs>
        <w:tab w:val="left" w:pos="9356"/>
      </w:tabs>
      <w:spacing w:before="120"/>
      <w:ind w:firstLine="709"/>
      <w:contextualSpacing/>
    </w:pPr>
    <w:rPr>
      <w:b/>
      <w:bCs/>
    </w:rPr>
  </w:style>
  <w:style w:type="paragraph" w:styleId="41">
    <w:name w:val="toc 4"/>
    <w:basedOn w:val="a1"/>
    <w:next w:val="a1"/>
    <w:autoRedefine/>
    <w:uiPriority w:val="39"/>
    <w:semiHidden/>
    <w:locked/>
    <w:rsid w:val="00417EFF"/>
    <w:pPr>
      <w:spacing w:after="100" w:line="276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1">
    <w:name w:val="toc 5"/>
    <w:basedOn w:val="a1"/>
    <w:next w:val="a1"/>
    <w:autoRedefine/>
    <w:uiPriority w:val="39"/>
    <w:semiHidden/>
    <w:locked/>
    <w:rsid w:val="00417EFF"/>
    <w:pPr>
      <w:spacing w:after="100" w:line="276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1"/>
    <w:next w:val="a1"/>
    <w:autoRedefine/>
    <w:uiPriority w:val="39"/>
    <w:semiHidden/>
    <w:locked/>
    <w:rsid w:val="00417EFF"/>
    <w:pPr>
      <w:spacing w:after="100" w:line="276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1"/>
    <w:next w:val="a1"/>
    <w:autoRedefine/>
    <w:uiPriority w:val="39"/>
    <w:semiHidden/>
    <w:locked/>
    <w:rsid w:val="00417EFF"/>
    <w:pPr>
      <w:spacing w:after="100" w:line="276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1">
    <w:name w:val="toc 8"/>
    <w:basedOn w:val="a1"/>
    <w:next w:val="a1"/>
    <w:autoRedefine/>
    <w:uiPriority w:val="39"/>
    <w:semiHidden/>
    <w:locked/>
    <w:rsid w:val="00417EFF"/>
    <w:pPr>
      <w:spacing w:after="100" w:line="276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1"/>
    <w:next w:val="a1"/>
    <w:autoRedefine/>
    <w:uiPriority w:val="39"/>
    <w:semiHidden/>
    <w:locked/>
    <w:rsid w:val="00417EFF"/>
    <w:pPr>
      <w:spacing w:after="100" w:line="276" w:lineRule="auto"/>
      <w:ind w:left="1760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34b"/>
    <w:link w:val="af5"/>
    <w:uiPriority w:val="99"/>
    <w:locked/>
    <w:rsid w:val="00417EFF"/>
    <w:pPr>
      <w:spacing w:after="60"/>
    </w:pPr>
    <w:rPr>
      <w:sz w:val="18"/>
    </w:rPr>
  </w:style>
  <w:style w:type="character" w:customStyle="1" w:styleId="af5">
    <w:name w:val="Текст сноски Знак"/>
    <w:basedOn w:val="a2"/>
    <w:link w:val="af4"/>
    <w:uiPriority w:val="99"/>
    <w:locked/>
    <w:rsid w:val="00417EFF"/>
    <w:rPr>
      <w:rFonts w:cs="Times New Roman"/>
      <w:sz w:val="18"/>
      <w:lang w:val="x-none" w:eastAsia="x-none"/>
    </w:rPr>
  </w:style>
  <w:style w:type="character" w:styleId="af6">
    <w:name w:val="FollowedHyperlink"/>
    <w:basedOn w:val="a2"/>
    <w:uiPriority w:val="99"/>
    <w:locked/>
    <w:rsid w:val="00417EFF"/>
    <w:rPr>
      <w:rFonts w:cs="Times New Roman"/>
      <w:color w:val="auto"/>
    </w:rPr>
  </w:style>
  <w:style w:type="character" w:customStyle="1" w:styleId="af7">
    <w:name w:val="Основной текст Знак"/>
    <w:semiHidden/>
    <w:locked/>
    <w:rsid w:val="00417EFF"/>
    <w:rPr>
      <w:rFonts w:ascii="Arial" w:hAnsi="Arial"/>
      <w:sz w:val="24"/>
    </w:rPr>
  </w:style>
  <w:style w:type="character" w:customStyle="1" w:styleId="af8">
    <w:name w:val="Текст примечания Знак"/>
    <w:semiHidden/>
    <w:locked/>
    <w:rsid w:val="00417EFF"/>
    <w:rPr>
      <w:rFonts w:ascii="Arial" w:hAnsi="Arial"/>
    </w:rPr>
  </w:style>
  <w:style w:type="character" w:customStyle="1" w:styleId="af9">
    <w:name w:val="Тема примечания Знак"/>
    <w:semiHidden/>
    <w:locked/>
    <w:rsid w:val="00417EFF"/>
    <w:rPr>
      <w:rFonts w:ascii="Arial" w:hAnsi="Arial"/>
      <w:b/>
    </w:rPr>
  </w:style>
  <w:style w:type="character" w:customStyle="1" w:styleId="afa">
    <w:name w:val="Текст выноски Знак"/>
    <w:semiHidden/>
    <w:locked/>
    <w:rsid w:val="00417EFF"/>
    <w:rPr>
      <w:rFonts w:ascii="Tahoma" w:hAnsi="Tahoma"/>
      <w:sz w:val="16"/>
    </w:rPr>
  </w:style>
  <w:style w:type="paragraph" w:styleId="afb">
    <w:name w:val="annotation text"/>
    <w:basedOn w:val="a1"/>
    <w:link w:val="12"/>
    <w:uiPriority w:val="99"/>
    <w:semiHidden/>
    <w:locked/>
    <w:rsid w:val="00417EFF"/>
    <w:rPr>
      <w:sz w:val="20"/>
    </w:rPr>
  </w:style>
  <w:style w:type="character" w:customStyle="1" w:styleId="12">
    <w:name w:val="Текст примечания Знак1"/>
    <w:basedOn w:val="a2"/>
    <w:link w:val="afb"/>
    <w:uiPriority w:val="99"/>
    <w:semiHidden/>
    <w:locked/>
    <w:rsid w:val="00417EFF"/>
    <w:rPr>
      <w:rFonts w:cs="Times New Roman"/>
    </w:rPr>
  </w:style>
  <w:style w:type="paragraph" w:styleId="afc">
    <w:name w:val="Body Text"/>
    <w:basedOn w:val="a1"/>
    <w:link w:val="13"/>
    <w:uiPriority w:val="99"/>
    <w:semiHidden/>
    <w:unhideWhenUsed/>
    <w:locked/>
    <w:rsid w:val="00417EFF"/>
    <w:pPr>
      <w:spacing w:after="120"/>
    </w:pPr>
  </w:style>
  <w:style w:type="character" w:customStyle="1" w:styleId="13">
    <w:name w:val="Основной текст Знак1"/>
    <w:basedOn w:val="a2"/>
    <w:link w:val="afc"/>
    <w:uiPriority w:val="99"/>
    <w:semiHidden/>
    <w:locked/>
    <w:rsid w:val="00417EFF"/>
    <w:rPr>
      <w:rFonts w:cs="Times New Roman"/>
      <w:sz w:val="24"/>
    </w:rPr>
  </w:style>
  <w:style w:type="paragraph" w:styleId="afd">
    <w:name w:val="annotation subject"/>
    <w:basedOn w:val="afb"/>
    <w:next w:val="afb"/>
    <w:link w:val="14"/>
    <w:uiPriority w:val="99"/>
    <w:semiHidden/>
    <w:locked/>
    <w:rsid w:val="00417EFF"/>
    <w:rPr>
      <w:b/>
      <w:bCs/>
    </w:rPr>
  </w:style>
  <w:style w:type="character" w:customStyle="1" w:styleId="14">
    <w:name w:val="Тема примечания Знак1"/>
    <w:basedOn w:val="12"/>
    <w:link w:val="afd"/>
    <w:uiPriority w:val="99"/>
    <w:semiHidden/>
    <w:locked/>
    <w:rsid w:val="00417EFF"/>
    <w:rPr>
      <w:rFonts w:cs="Times New Roman"/>
      <w:b/>
      <w:bCs/>
    </w:rPr>
  </w:style>
  <w:style w:type="paragraph" w:styleId="afe">
    <w:name w:val="Balloon Text"/>
    <w:basedOn w:val="a1"/>
    <w:link w:val="15"/>
    <w:uiPriority w:val="99"/>
    <w:semiHidden/>
    <w:locked/>
    <w:rsid w:val="00417EF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2"/>
    <w:link w:val="afe"/>
    <w:uiPriority w:val="99"/>
    <w:semiHidden/>
    <w:locked/>
    <w:rsid w:val="00417EFF"/>
    <w:rPr>
      <w:rFonts w:ascii="Tahoma" w:hAnsi="Tahoma" w:cs="Tahoma"/>
      <w:sz w:val="16"/>
      <w:szCs w:val="16"/>
    </w:rPr>
  </w:style>
  <w:style w:type="table" w:styleId="aff">
    <w:name w:val="Table Grid"/>
    <w:basedOn w:val="a3"/>
    <w:uiPriority w:val="59"/>
    <w:locked/>
    <w:rsid w:val="00417E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Обычный 1 Знак"/>
    <w:link w:val="17"/>
    <w:qFormat/>
    <w:locked/>
    <w:rsid w:val="00FF3E8D"/>
    <w:rPr>
      <w:sz w:val="24"/>
    </w:rPr>
  </w:style>
  <w:style w:type="paragraph" w:customStyle="1" w:styleId="17">
    <w:name w:val="Обычный 1"/>
    <w:basedOn w:val="a1"/>
    <w:link w:val="16"/>
    <w:qFormat/>
    <w:locked/>
    <w:rsid w:val="00FF3E8D"/>
    <w:pPr>
      <w:suppressAutoHyphens/>
      <w:spacing w:line="360" w:lineRule="auto"/>
      <w:ind w:firstLine="709"/>
      <w:jc w:val="both"/>
    </w:pPr>
    <w:rPr>
      <w:szCs w:val="24"/>
    </w:rPr>
  </w:style>
  <w:style w:type="paragraph" w:customStyle="1" w:styleId="a0">
    <w:name w:val="Маркированный"/>
    <w:basedOn w:val="a1"/>
    <w:qFormat/>
    <w:locked/>
    <w:rsid w:val="003C2A7B"/>
    <w:pPr>
      <w:numPr>
        <w:numId w:val="2"/>
      </w:numPr>
      <w:suppressAutoHyphens/>
      <w:spacing w:line="360" w:lineRule="auto"/>
      <w:jc w:val="both"/>
    </w:pPr>
    <w:rPr>
      <w:color w:val="000000"/>
      <w:szCs w:val="16"/>
      <w:lang w:eastAsia="en-US"/>
    </w:rPr>
  </w:style>
  <w:style w:type="paragraph" w:customStyle="1" w:styleId="346">
    <w:name w:val="34_Абзац_нумерованный"/>
    <w:basedOn w:val="a1"/>
    <w:link w:val="34fffff8"/>
    <w:qFormat/>
    <w:rsid w:val="00070481"/>
    <w:pPr>
      <w:numPr>
        <w:ilvl w:val="3"/>
        <w:numId w:val="18"/>
      </w:numPr>
      <w:spacing w:after="160" w:line="259" w:lineRule="auto"/>
    </w:pPr>
    <w:rPr>
      <w:sz w:val="28"/>
      <w:szCs w:val="22"/>
      <w:lang w:eastAsia="en-US"/>
    </w:rPr>
  </w:style>
  <w:style w:type="character" w:customStyle="1" w:styleId="34fffff8">
    <w:name w:val="34_Абзац_нумерованный Знак"/>
    <w:basedOn w:val="a2"/>
    <w:link w:val="346"/>
    <w:locked/>
    <w:rsid w:val="00070481"/>
    <w:rPr>
      <w:sz w:val="28"/>
      <w:szCs w:val="22"/>
      <w:lang w:eastAsia="en-US"/>
    </w:rPr>
  </w:style>
  <w:style w:type="paragraph" w:customStyle="1" w:styleId="34fffff9">
    <w:name w:val="34_Заголовок _абзац_нумерованный"/>
    <w:basedOn w:val="a1"/>
    <w:link w:val="34fffffa"/>
    <w:qFormat/>
    <w:rsid w:val="00070481"/>
    <w:pPr>
      <w:spacing w:after="160" w:line="259" w:lineRule="auto"/>
      <w:ind w:left="1440" w:hanging="1080"/>
    </w:pPr>
    <w:rPr>
      <w:sz w:val="28"/>
      <w:szCs w:val="22"/>
      <w:lang w:eastAsia="en-US"/>
    </w:rPr>
  </w:style>
  <w:style w:type="character" w:customStyle="1" w:styleId="34fffffa">
    <w:name w:val="34_Заголовок _абзац_нумерованный Знак"/>
    <w:basedOn w:val="a2"/>
    <w:link w:val="34fffff9"/>
    <w:locked/>
    <w:rsid w:val="00070481"/>
    <w:rPr>
      <w:sz w:val="28"/>
      <w:szCs w:val="22"/>
      <w:lang w:eastAsia="en-US"/>
    </w:rPr>
  </w:style>
  <w:style w:type="character" w:customStyle="1" w:styleId="aff0">
    <w:name w:val="АНТ Обычный Знак"/>
    <w:basedOn w:val="a2"/>
    <w:link w:val="aff1"/>
    <w:locked/>
    <w:rsid w:val="00497B85"/>
    <w:rPr>
      <w:rFonts w:cs="Times New Roman"/>
      <w:sz w:val="24"/>
      <w:szCs w:val="24"/>
    </w:rPr>
  </w:style>
  <w:style w:type="paragraph" w:customStyle="1" w:styleId="aff1">
    <w:name w:val="АНТ Обычный"/>
    <w:link w:val="aff0"/>
    <w:qFormat/>
    <w:rsid w:val="00497B85"/>
    <w:pPr>
      <w:spacing w:before="120" w:after="60" w:line="276" w:lineRule="auto"/>
      <w:ind w:firstLine="709"/>
      <w:jc w:val="both"/>
    </w:pPr>
    <w:rPr>
      <w:sz w:val="24"/>
      <w:szCs w:val="24"/>
    </w:rPr>
  </w:style>
  <w:style w:type="numbering" w:customStyle="1" w:styleId="a">
    <w:name w:val="Приложение"/>
    <w:pPr>
      <w:numPr>
        <w:numId w:val="17"/>
      </w:numPr>
    </w:pPr>
  </w:style>
  <w:style w:type="numbering" w:customStyle="1" w:styleId="348">
    <w:name w:val="34_Список_Нумерованный"/>
    <w:pPr>
      <w:numPr>
        <w:numId w:val="1"/>
      </w:numPr>
    </w:pPr>
  </w:style>
  <w:style w:type="paragraph" w:styleId="aff2">
    <w:name w:val="TOC Heading"/>
    <w:basedOn w:val="1"/>
    <w:next w:val="a1"/>
    <w:uiPriority w:val="39"/>
    <w:unhideWhenUsed/>
    <w:qFormat/>
    <w:locked/>
    <w:rsid w:val="00C767A6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aff3">
    <w:name w:val="Unresolved Mention"/>
    <w:basedOn w:val="a2"/>
    <w:uiPriority w:val="99"/>
    <w:semiHidden/>
    <w:unhideWhenUsed/>
    <w:rsid w:val="00C767A6"/>
    <w:rPr>
      <w:color w:val="605E5C"/>
      <w:shd w:val="clear" w:color="auto" w:fill="E1DFDD"/>
    </w:rPr>
  </w:style>
  <w:style w:type="character" w:customStyle="1" w:styleId="qwen-markdown-text">
    <w:name w:val="qwen-markdown-text"/>
    <w:basedOn w:val="a2"/>
    <w:rsid w:val="00E952AA"/>
  </w:style>
  <w:style w:type="character" w:styleId="HTML">
    <w:name w:val="HTML Code"/>
    <w:basedOn w:val="a2"/>
    <w:uiPriority w:val="99"/>
    <w:semiHidden/>
    <w:unhideWhenUsed/>
    <w:locked/>
    <w:rsid w:val="00E952AA"/>
    <w:rPr>
      <w:rFonts w:ascii="Courier New" w:eastAsia="Times New Roman" w:hAnsi="Courier New" w:cs="Courier New"/>
      <w:sz w:val="20"/>
      <w:szCs w:val="20"/>
    </w:rPr>
  </w:style>
  <w:style w:type="table" w:styleId="aff4">
    <w:name w:val="Grid Table Light"/>
    <w:basedOn w:val="a3"/>
    <w:uiPriority w:val="40"/>
    <w:locked/>
    <w:rsid w:val="00482A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5">
    <w:name w:val="List Paragraph"/>
    <w:basedOn w:val="a1"/>
    <w:uiPriority w:val="34"/>
    <w:semiHidden/>
    <w:qFormat/>
    <w:locked/>
    <w:rsid w:val="00EA3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4"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5"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970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2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707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259722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225973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sov_sf\AppData\Roaming\Microsoft\&#1064;&#1072;&#1073;&#1083;&#1086;&#1085;&#1099;\&#1043;&#1054;&#1057;&#1058;_34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B7CF4-9AC3-46AB-969C-320505B06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ГОСТ_34.dotm</Template>
  <TotalTime>367</TotalTime>
  <Pages>15</Pages>
  <Words>2648</Words>
  <Characters>15100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Частное техническое задание</vt:lpstr>
    </vt:vector>
  </TitlesOfParts>
  <Company/>
  <LinksUpToDate>false</LinksUpToDate>
  <CharactersWithSpaces>17713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Частное техническое задание</dc:title>
  <dc:subject>Шаблон ЧТЗ</dc:subject>
  <dc:creator>Екатерина Мишинёва</dc:creator>
  <cp:keywords/>
  <dc:description/>
  <cp:lastModifiedBy>tonio antonio</cp:lastModifiedBy>
  <cp:revision>245</cp:revision>
  <cp:lastPrinted>2023-10-09T06:42:00Z</cp:lastPrinted>
  <dcterms:created xsi:type="dcterms:W3CDTF">2026-02-23T14:27:00Z</dcterms:created>
  <dcterms:modified xsi:type="dcterms:W3CDTF">2026-03-29T21:45:00Z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1_полное_название_системы">
    <vt:lpwstr>Развитие производственной информационной системы ГАУ «НИАЦ» за счет расширения возможностей функциональных блоков</vt:lpwstr>
  </property>
  <property fmtid="{D5CDD505-2E9C-101B-9397-08002B2CF9AE}" pid="3" name="02_полное_название_системы">
    <vt:lpwstr>по формированию и ведению Проектно-сметного модуля и Библиотеки ТИМ-элементов в части загрузки и выгрузки данных</vt:lpwstr>
  </property>
  <property fmtid="{D5CDD505-2E9C-101B-9397-08002B2CF9AE}" pid="4" name="03_договор_от_№">
    <vt:lpwstr>Договор от [число месяц год] № [ХХХ]</vt:lpwstr>
  </property>
  <property fmtid="{D5CDD505-2E9C-101B-9397-08002B2CF9AE}" pid="5" name="04_год">
    <vt:lpwstr>2023</vt:lpwstr>
  </property>
  <property fmtid="{D5CDD505-2E9C-101B-9397-08002B2CF9AE}" pid="6" name="05_дата_договора">
    <vt:lpwstr>[число месяц год]</vt:lpwstr>
  </property>
</Properties>
</file>